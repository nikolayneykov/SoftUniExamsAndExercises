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F07862" w14:textId="787C6553" w:rsidR="000B35DC" w:rsidRDefault="00225605" w:rsidP="00225605">
      <w:pPr>
        <w:pStyle w:val="Heading1"/>
        <w:jc w:val="center"/>
      </w:pPr>
      <w:r>
        <w:t>JavaScript Basic CRUD: Products Lab</w:t>
      </w:r>
    </w:p>
    <w:p w14:paraId="16AC215E" w14:textId="6488C56C" w:rsidR="004A5407" w:rsidRPr="004A5407" w:rsidRDefault="004A5407" w:rsidP="004A5407">
      <w:pPr>
        <w:pStyle w:val="Heading1"/>
      </w:pPr>
      <w:r>
        <w:t>Problem</w:t>
      </w:r>
    </w:p>
    <w:p w14:paraId="734EDFD0" w14:textId="7409B65E" w:rsidR="004A5407" w:rsidRDefault="00956086" w:rsidP="00675738">
      <w:r w:rsidRPr="004A5407">
        <w:t>In this exercise we are going to create a simple web page which will contain the following fu</w:t>
      </w:r>
      <w:r w:rsidR="004A5407">
        <w:t xml:space="preserve">nctionalities: </w:t>
      </w:r>
      <w:r w:rsidR="004A5407" w:rsidRPr="004A5407">
        <w:rPr>
          <w:b/>
        </w:rPr>
        <w:t xml:space="preserve">listing </w:t>
      </w:r>
      <w:r w:rsidRPr="004A5407">
        <w:rPr>
          <w:b/>
        </w:rPr>
        <w:t>products</w:t>
      </w:r>
      <w:r w:rsidRPr="004A5407">
        <w:t xml:space="preserve"> with </w:t>
      </w:r>
      <w:r w:rsidRPr="004A5407">
        <w:rPr>
          <w:b/>
        </w:rPr>
        <w:t>name</w:t>
      </w:r>
      <w:r w:rsidRPr="004A5407">
        <w:t xml:space="preserve"> and </w:t>
      </w:r>
      <w:r w:rsidRPr="004A5407">
        <w:rPr>
          <w:b/>
        </w:rPr>
        <w:t>price</w:t>
      </w:r>
      <w:r w:rsidRPr="004A5407">
        <w:t xml:space="preserve">, </w:t>
      </w:r>
      <w:r w:rsidRPr="004A5407">
        <w:rPr>
          <w:b/>
        </w:rPr>
        <w:t>creating</w:t>
      </w:r>
      <w:r w:rsidRPr="004A5407">
        <w:t xml:space="preserve"> a new product, </w:t>
      </w:r>
      <w:r w:rsidRPr="004A5407">
        <w:rPr>
          <w:b/>
        </w:rPr>
        <w:t>editing</w:t>
      </w:r>
      <w:r w:rsidRPr="004A5407">
        <w:t xml:space="preserve"> and </w:t>
      </w:r>
      <w:r w:rsidRPr="004A5407">
        <w:rPr>
          <w:b/>
        </w:rPr>
        <w:t>deleting</w:t>
      </w:r>
      <w:r w:rsidRPr="004A5407">
        <w:t xml:space="preserve"> an existing </w:t>
      </w:r>
      <w:r w:rsidR="00F225C7">
        <w:t>product</w:t>
      </w:r>
      <w:r w:rsidRPr="004A5407">
        <w:t xml:space="preserve"> (CRUD).</w:t>
      </w:r>
    </w:p>
    <w:p w14:paraId="2CA95FF4" w14:textId="78D2DCB1" w:rsidR="004A5407" w:rsidRDefault="004A5407" w:rsidP="004A5407">
      <w:pPr>
        <w:pStyle w:val="Heading1"/>
      </w:pPr>
      <w:r>
        <w:t>Overview</w:t>
      </w:r>
    </w:p>
    <w:p w14:paraId="70C0393C" w14:textId="40875697" w:rsidR="004A5407" w:rsidRDefault="004A5407" w:rsidP="004A5407">
      <w:pPr>
        <w:pStyle w:val="Heading2"/>
      </w:pPr>
      <w:r>
        <w:t>Requirements</w:t>
      </w:r>
    </w:p>
    <w:p w14:paraId="04D37DA2" w14:textId="13CA6C77" w:rsidR="004A5407" w:rsidRDefault="004A5407" w:rsidP="004A5407">
      <w:pPr>
        <w:pStyle w:val="ListParagraph"/>
        <w:numPr>
          <w:ilvl w:val="0"/>
          <w:numId w:val="35"/>
        </w:numPr>
      </w:pPr>
      <w:r w:rsidRPr="004A5407">
        <w:rPr>
          <w:b/>
        </w:rPr>
        <w:t>Express</w:t>
      </w:r>
      <w:r>
        <w:t xml:space="preserve"> framework</w:t>
      </w:r>
    </w:p>
    <w:p w14:paraId="57AFC48E" w14:textId="74DFDABA" w:rsidR="004A5407" w:rsidRDefault="004A5407" w:rsidP="004A5407">
      <w:pPr>
        <w:pStyle w:val="ListParagraph"/>
        <w:numPr>
          <w:ilvl w:val="0"/>
          <w:numId w:val="35"/>
        </w:numPr>
      </w:pPr>
      <w:r w:rsidRPr="004A5407">
        <w:rPr>
          <w:b/>
        </w:rPr>
        <w:t>Handlebars</w:t>
      </w:r>
      <w:r>
        <w:t xml:space="preserve"> view engine</w:t>
      </w:r>
    </w:p>
    <w:p w14:paraId="628DCC34" w14:textId="36C376D5" w:rsidR="004A5407" w:rsidRDefault="004A5407" w:rsidP="004A5407">
      <w:pPr>
        <w:pStyle w:val="ListParagraph"/>
        <w:numPr>
          <w:ilvl w:val="0"/>
          <w:numId w:val="35"/>
        </w:numPr>
      </w:pPr>
      <w:r w:rsidRPr="004A5407">
        <w:rPr>
          <w:b/>
        </w:rPr>
        <w:t>Mongoose</w:t>
      </w:r>
      <w:r>
        <w:t xml:space="preserve"> ORM</w:t>
      </w:r>
    </w:p>
    <w:p w14:paraId="4AD70ABB" w14:textId="03B2AD7D" w:rsidR="004A5407" w:rsidRDefault="004A5407" w:rsidP="004A5407">
      <w:pPr>
        <w:pStyle w:val="ListParagraph"/>
        <w:numPr>
          <w:ilvl w:val="0"/>
          <w:numId w:val="35"/>
        </w:numPr>
        <w:rPr>
          <w:b/>
        </w:rPr>
      </w:pPr>
      <w:r w:rsidRPr="004A5407">
        <w:rPr>
          <w:b/>
        </w:rPr>
        <w:t>MongoDB</w:t>
      </w:r>
    </w:p>
    <w:p w14:paraId="78B63B4B" w14:textId="58697F56" w:rsidR="004A5407" w:rsidRDefault="004A5407" w:rsidP="004A5407">
      <w:pPr>
        <w:pStyle w:val="Heading2"/>
      </w:pPr>
      <w:r>
        <w:t>Data Model</w:t>
      </w:r>
    </w:p>
    <w:p w14:paraId="6246FA61" w14:textId="7C00FD5B" w:rsidR="004A5407" w:rsidRDefault="004A5407" w:rsidP="004A5407">
      <w:r>
        <w:t>The Product entity holds 2 properties</w:t>
      </w:r>
    </w:p>
    <w:p w14:paraId="5390FB2E" w14:textId="333EBEED" w:rsidR="004A5407" w:rsidRPr="004A5407" w:rsidRDefault="004A5407" w:rsidP="004A5407">
      <w:pPr>
        <w:pStyle w:val="ListParagraph"/>
        <w:numPr>
          <w:ilvl w:val="0"/>
          <w:numId w:val="36"/>
        </w:numPr>
        <w:rPr>
          <w:rFonts w:ascii="Consolas" w:hAnsi="Consolas"/>
          <w:b/>
        </w:rPr>
      </w:pPr>
      <w:r w:rsidRPr="004A5407">
        <w:rPr>
          <w:rFonts w:ascii="Consolas" w:hAnsi="Consolas"/>
          <w:b/>
        </w:rPr>
        <w:t>name – non-empty text</w:t>
      </w:r>
    </w:p>
    <w:p w14:paraId="498CD8AA" w14:textId="4A507931" w:rsidR="004A5407" w:rsidRDefault="004A5407" w:rsidP="004A5407">
      <w:pPr>
        <w:pStyle w:val="ListParagraph"/>
        <w:numPr>
          <w:ilvl w:val="0"/>
          <w:numId w:val="36"/>
        </w:numPr>
        <w:rPr>
          <w:rFonts w:ascii="Consolas" w:hAnsi="Consolas"/>
          <w:b/>
        </w:rPr>
      </w:pPr>
      <w:r w:rsidRPr="004A5407">
        <w:rPr>
          <w:rFonts w:ascii="Consolas" w:hAnsi="Consolas"/>
          <w:b/>
        </w:rPr>
        <w:t xml:space="preserve">price </w:t>
      </w:r>
      <w:r>
        <w:rPr>
          <w:rFonts w:ascii="Consolas" w:hAnsi="Consolas"/>
          <w:b/>
        </w:rPr>
        <w:t>–</w:t>
      </w:r>
      <w:r w:rsidRPr="004A5407">
        <w:rPr>
          <w:rFonts w:ascii="Consolas" w:hAnsi="Consolas"/>
          <w:b/>
        </w:rPr>
        <w:t xml:space="preserve"> number</w:t>
      </w:r>
    </w:p>
    <w:p w14:paraId="0C462359" w14:textId="06F84700" w:rsidR="004A5407" w:rsidRDefault="004A5407" w:rsidP="004A5407">
      <w:pPr>
        <w:pStyle w:val="Heading2"/>
      </w:pPr>
      <w:r>
        <w:t>Project Skeleton</w:t>
      </w:r>
    </w:p>
    <w:p w14:paraId="60A2C69D" w14:textId="77777777" w:rsidR="004A5407" w:rsidRDefault="004A5407" w:rsidP="004A5407">
      <w:r>
        <w:t xml:space="preserve">You will be given the applications’ </w:t>
      </w:r>
      <w:r>
        <w:rPr>
          <w:rStyle w:val="CodeChar"/>
        </w:rPr>
        <w:t>s</w:t>
      </w:r>
      <w:r w:rsidRPr="00D27A31">
        <w:rPr>
          <w:rStyle w:val="CodeChar"/>
        </w:rPr>
        <w:t>keleton</w:t>
      </w:r>
      <w:r>
        <w:rPr>
          <w:rStyle w:val="CodeChar"/>
        </w:rPr>
        <w:t>s</w:t>
      </w:r>
      <w:r>
        <w:t xml:space="preserve">, which holds about </w:t>
      </w:r>
      <w:r w:rsidRPr="005B6A0A">
        <w:rPr>
          <w:b/>
        </w:rPr>
        <w:t>90%</w:t>
      </w:r>
      <w:r>
        <w:t xml:space="preserve"> of the logic. You’ll be given some </w:t>
      </w:r>
      <w:r w:rsidRPr="00D27A31">
        <w:rPr>
          <w:b/>
        </w:rPr>
        <w:t>files</w:t>
      </w:r>
      <w:r>
        <w:t xml:space="preserve"> (</w:t>
      </w:r>
      <w:r w:rsidRPr="00D27A31">
        <w:rPr>
          <w:b/>
        </w:rPr>
        <w:t>controllers</w:t>
      </w:r>
      <w:r>
        <w:t xml:space="preserve">, </w:t>
      </w:r>
      <w:r w:rsidRPr="00D27A31">
        <w:rPr>
          <w:b/>
        </w:rPr>
        <w:t>models</w:t>
      </w:r>
      <w:r>
        <w:t xml:space="preserve">, </w:t>
      </w:r>
      <w:r w:rsidRPr="008A0BC3">
        <w:rPr>
          <w:b/>
        </w:rPr>
        <w:t>views</w:t>
      </w:r>
      <w:r>
        <w:t xml:space="preserve">, etc.). The files will </w:t>
      </w:r>
      <w:r w:rsidRPr="00B84BB6">
        <w:t>have</w:t>
      </w:r>
      <w:r w:rsidRPr="00B84BB6">
        <w:rPr>
          <w:b/>
        </w:rPr>
        <w:t xml:space="preserve"> partially implemented logic</w:t>
      </w:r>
      <w:r>
        <w:t xml:space="preserve">, so you’ll need to write some code for the application to </w:t>
      </w:r>
      <w:r w:rsidRPr="00D27A31">
        <w:rPr>
          <w:b/>
        </w:rPr>
        <w:t>function properly</w:t>
      </w:r>
      <w:r>
        <w:t>.</w:t>
      </w:r>
    </w:p>
    <w:p w14:paraId="5FAA5072" w14:textId="77777777" w:rsidR="004A5407" w:rsidRDefault="004A5407" w:rsidP="004A5407">
      <w:r>
        <w:t>The application’s views will be given to you fully implemented. You only need to include them in your business logic.</w:t>
      </w:r>
    </w:p>
    <w:p w14:paraId="4660B478" w14:textId="73AE8A73" w:rsidR="004A5407" w:rsidRDefault="004A5407" w:rsidP="004A5407">
      <w:r>
        <w:t xml:space="preserve">Everything that has been given to you inside the skeleton is </w:t>
      </w:r>
      <w:r w:rsidRPr="004D02DA">
        <w:rPr>
          <w:b/>
        </w:rPr>
        <w:t xml:space="preserve">correctly implemented </w:t>
      </w:r>
      <w:r w:rsidRPr="004D02DA">
        <w:t>and</w:t>
      </w:r>
      <w:r>
        <w:t xml:space="preserve"> if you write your code </w:t>
      </w:r>
      <w:r w:rsidRPr="00AF6232">
        <w:rPr>
          <w:b/>
        </w:rPr>
        <w:t>correctly</w:t>
      </w:r>
      <w:r w:rsidRPr="00D16235">
        <w:t>,</w:t>
      </w:r>
      <w:r>
        <w:t xml:space="preserve"> the application should work just fine. You are </w:t>
      </w:r>
      <w:r w:rsidRPr="00AF6232">
        <w:t>free</w:t>
      </w:r>
      <w:r>
        <w:t xml:space="preserve"> to </w:t>
      </w:r>
      <w:r w:rsidRPr="00AF6232">
        <w:t>change</w:t>
      </w:r>
      <w:r>
        <w:t xml:space="preserve"> anything in the Skeleton on your account.</w:t>
      </w:r>
    </w:p>
    <w:p w14:paraId="7B79A330" w14:textId="38C21C18" w:rsidR="009A0651" w:rsidRDefault="009A0651" w:rsidP="009A0651">
      <w:pPr>
        <w:pStyle w:val="Heading2"/>
      </w:pPr>
      <w:r>
        <w:t>User Interface</w:t>
      </w:r>
    </w:p>
    <w:p w14:paraId="21052930" w14:textId="3B9EE4A2" w:rsidR="009A0651" w:rsidRDefault="009A0651" w:rsidP="009A0651">
      <w:r w:rsidRPr="00BB5259">
        <w:t>This is the user interface or how the application’s pages should look in their final form (fully implemented). You have several pages, described below:</w:t>
      </w:r>
    </w:p>
    <w:p w14:paraId="59B5EFF8" w14:textId="68008E48" w:rsidR="009A0651" w:rsidRPr="009A0651" w:rsidRDefault="009A0651" w:rsidP="009A0651">
      <w:pPr>
        <w:pStyle w:val="Heading3"/>
      </w:pPr>
      <w:r>
        <w:lastRenderedPageBreak/>
        <w:t>Index Page</w:t>
      </w:r>
    </w:p>
    <w:p w14:paraId="2C1B7A7E" w14:textId="4A020A29" w:rsidR="00956086" w:rsidRDefault="00956086" w:rsidP="00675738">
      <w:r>
        <w:rPr>
          <w:noProof/>
          <w:lang w:val="bg-BG" w:eastAsia="bg-BG"/>
        </w:rPr>
        <w:drawing>
          <wp:inline distT="0" distB="0" distL="0" distR="0" wp14:anchorId="7F40A5C6" wp14:editId="15A1A5DC">
            <wp:extent cx="5600700" cy="1704456"/>
            <wp:effectExtent l="19050" t="19050" r="19050" b="1016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5"/>
                    <a:stretch/>
                  </pic:blipFill>
                  <pic:spPr bwMode="auto">
                    <a:xfrm>
                      <a:off x="0" y="0"/>
                      <a:ext cx="5644142" cy="171767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B1281" w14:textId="28C9C532" w:rsidR="00956086" w:rsidRPr="00956086" w:rsidRDefault="00956086" w:rsidP="009A0651">
      <w:pPr>
        <w:pStyle w:val="Heading3"/>
      </w:pPr>
      <w:r w:rsidRPr="009A0651">
        <w:t xml:space="preserve">Create </w:t>
      </w:r>
      <w:r w:rsidR="009A0651">
        <w:t>P</w:t>
      </w:r>
      <w:r w:rsidRPr="009A0651">
        <w:t>age</w:t>
      </w:r>
    </w:p>
    <w:p w14:paraId="3150E8DC" w14:textId="03720E12" w:rsidR="00956086" w:rsidRDefault="00956086" w:rsidP="00956086">
      <w:r>
        <w:rPr>
          <w:noProof/>
          <w:lang w:val="bg-BG" w:eastAsia="bg-BG"/>
        </w:rPr>
        <w:drawing>
          <wp:inline distT="0" distB="0" distL="0" distR="0" wp14:anchorId="3C5A5549" wp14:editId="67D02F33">
            <wp:extent cx="5593080" cy="2158889"/>
            <wp:effectExtent l="19050" t="19050" r="26670" b="1333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42"/>
                    <a:stretch/>
                  </pic:blipFill>
                  <pic:spPr bwMode="auto">
                    <a:xfrm>
                      <a:off x="0" y="0"/>
                      <a:ext cx="5628001" cy="217236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20BAE" w14:textId="7BD78215" w:rsidR="00956086" w:rsidRPr="00956086" w:rsidRDefault="00956086" w:rsidP="009A0651">
      <w:pPr>
        <w:pStyle w:val="Heading3"/>
      </w:pPr>
      <w:r w:rsidRPr="009A0651">
        <w:t xml:space="preserve">Edit </w:t>
      </w:r>
      <w:r w:rsidR="009A0651">
        <w:t>P</w:t>
      </w:r>
      <w:r w:rsidRPr="009A0651">
        <w:t>age:</w:t>
      </w:r>
    </w:p>
    <w:p w14:paraId="6AABBE11" w14:textId="6266B6BF" w:rsidR="00956086" w:rsidRDefault="00956086" w:rsidP="00956086">
      <w:r>
        <w:rPr>
          <w:noProof/>
          <w:lang w:val="bg-BG" w:eastAsia="bg-BG"/>
        </w:rPr>
        <w:drawing>
          <wp:inline distT="0" distB="0" distL="0" distR="0" wp14:anchorId="7545694F" wp14:editId="57D5A956">
            <wp:extent cx="5585460" cy="2178846"/>
            <wp:effectExtent l="19050" t="19050" r="15240" b="120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7"/>
                    <a:stretch/>
                  </pic:blipFill>
                  <pic:spPr bwMode="auto">
                    <a:xfrm>
                      <a:off x="0" y="0"/>
                      <a:ext cx="5602748" cy="218559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B0E56" w14:textId="466131BB" w:rsidR="00956086" w:rsidRPr="00956086" w:rsidRDefault="00956086" w:rsidP="009A0651">
      <w:pPr>
        <w:pStyle w:val="Heading3"/>
      </w:pPr>
      <w:r>
        <w:lastRenderedPageBreak/>
        <w:t xml:space="preserve">Delete </w:t>
      </w:r>
      <w:r w:rsidR="009A0651">
        <w:t>Page</w:t>
      </w:r>
    </w:p>
    <w:p w14:paraId="244EF44D" w14:textId="6178DA83" w:rsidR="00956086" w:rsidRDefault="00956086" w:rsidP="00956086">
      <w:r>
        <w:rPr>
          <w:noProof/>
          <w:lang w:val="bg-BG" w:eastAsia="bg-BG"/>
        </w:rPr>
        <w:drawing>
          <wp:inline distT="0" distB="0" distL="0" distR="0" wp14:anchorId="676BE5AE" wp14:editId="5105220C">
            <wp:extent cx="5741518" cy="1737360"/>
            <wp:effectExtent l="19050" t="19050" r="12065" b="1524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46"/>
                    <a:stretch/>
                  </pic:blipFill>
                  <pic:spPr bwMode="auto">
                    <a:xfrm>
                      <a:off x="0" y="0"/>
                      <a:ext cx="5760720" cy="174317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F6FA5" w14:textId="7A6AFA2F" w:rsidR="008C2B97" w:rsidRDefault="008C2B97" w:rsidP="008C2B97">
      <w:pPr>
        <w:pStyle w:val="Heading1"/>
      </w:pPr>
      <w:r>
        <w:t>Implementation</w:t>
      </w:r>
    </w:p>
    <w:p w14:paraId="6087D7CF" w14:textId="12C31C47" w:rsidR="00956086" w:rsidRDefault="00C63888" w:rsidP="008C2B97">
      <w:pPr>
        <w:pStyle w:val="Heading2"/>
      </w:pPr>
      <w:r>
        <w:t>Install Dependencies</w:t>
      </w:r>
    </w:p>
    <w:p w14:paraId="0CDE9A17" w14:textId="6EB57C75" w:rsidR="00E51D57" w:rsidRDefault="008C2B97" w:rsidP="00E51D57">
      <w:r>
        <w:t>T</w:t>
      </w:r>
      <w:r w:rsidR="00C63888">
        <w:t xml:space="preserve">ype </w:t>
      </w:r>
      <w:r w:rsidR="00C63888" w:rsidRPr="00C63888">
        <w:rPr>
          <w:b/>
        </w:rPr>
        <w:t xml:space="preserve">npm install </w:t>
      </w:r>
      <w:r w:rsidR="00C63888">
        <w:t xml:space="preserve">to install </w:t>
      </w:r>
      <w:r w:rsidR="00C63888">
        <w:t>following dependencies</w:t>
      </w:r>
      <w:r w:rsidR="00C63888">
        <w:t xml:space="preserve"> inside </w:t>
      </w:r>
      <w:r w:rsidR="00C63888" w:rsidRPr="00C63888">
        <w:rPr>
          <w:b/>
        </w:rPr>
        <w:t>package.json</w:t>
      </w:r>
      <w:r w:rsidR="00C63888">
        <w:t>:</w:t>
      </w:r>
    </w:p>
    <w:p w14:paraId="52CA15BB" w14:textId="044575B9" w:rsidR="00E51D57" w:rsidRPr="00353FF2" w:rsidRDefault="001E390C" w:rsidP="00E51D57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7C1EB82" wp14:editId="78BD6E29">
            <wp:extent cx="3756660" cy="2956560"/>
            <wp:effectExtent l="19050" t="19050" r="15240" b="1524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9565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33AFB" w14:textId="6FBE7E7B" w:rsidR="00E51D57" w:rsidRDefault="00654EF8" w:rsidP="00E51D57">
      <w:pPr>
        <w:pStyle w:val="Heading2"/>
      </w:pPr>
      <w:r>
        <w:t>Explore the Startup File</w:t>
      </w:r>
    </w:p>
    <w:p w14:paraId="7026EA40" w14:textId="7A072EDA" w:rsidR="00311B78" w:rsidRDefault="00654EF8" w:rsidP="00311B78">
      <w:r>
        <w:t xml:space="preserve">Explore </w:t>
      </w:r>
      <w:r w:rsidRPr="00654EF8">
        <w:rPr>
          <w:b/>
        </w:rPr>
        <w:t>index.js</w:t>
      </w:r>
      <w:r>
        <w:t>. It</w:t>
      </w:r>
      <w:r w:rsidR="00311B78">
        <w:t xml:space="preserve"> contain</w:t>
      </w:r>
      <w:r>
        <w:t>s</w:t>
      </w:r>
      <w:r w:rsidR="00311B78">
        <w:t xml:space="preserve"> all of th</w:t>
      </w:r>
      <w:r>
        <w:t>e server logic and the routing:</w:t>
      </w:r>
    </w:p>
    <w:p w14:paraId="4A029FA1" w14:textId="43A160C7" w:rsidR="00311B78" w:rsidRDefault="00664217" w:rsidP="00311B78">
      <w:r>
        <w:rPr>
          <w:noProof/>
          <w:lang w:val="bg-BG" w:eastAsia="bg-BG"/>
        </w:rPr>
        <w:lastRenderedPageBreak/>
        <w:drawing>
          <wp:inline distT="0" distB="0" distL="0" distR="0" wp14:anchorId="210A7D26" wp14:editId="6FEA22A7">
            <wp:extent cx="5135880" cy="1592580"/>
            <wp:effectExtent l="19050" t="19050" r="26670" b="2667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592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318EE" w14:textId="1602561F" w:rsidR="00311B78" w:rsidRDefault="00311B78" w:rsidP="006F0BD5">
      <w:pPr>
        <w:pStyle w:val="ListParagraph"/>
        <w:numPr>
          <w:ilvl w:val="0"/>
          <w:numId w:val="4"/>
        </w:numPr>
      </w:pPr>
      <w:r w:rsidRPr="00311B78">
        <w:rPr>
          <w:b/>
        </w:rPr>
        <w:t>express</w:t>
      </w:r>
      <w:r>
        <w:t xml:space="preserve"> – we are going to use it for the server</w:t>
      </w:r>
    </w:p>
    <w:p w14:paraId="62349343" w14:textId="5EF633C9" w:rsidR="00311B78" w:rsidRDefault="001E390C" w:rsidP="006F0BD5">
      <w:pPr>
        <w:pStyle w:val="ListParagraph"/>
        <w:numPr>
          <w:ilvl w:val="0"/>
          <w:numId w:val="4"/>
        </w:numPr>
      </w:pPr>
      <w:r>
        <w:rPr>
          <w:b/>
        </w:rPr>
        <w:t>handlebars</w:t>
      </w:r>
      <w:r w:rsidR="00311B78">
        <w:t xml:space="preserve"> – this is going to be the view engine (handlebars)</w:t>
      </w:r>
    </w:p>
    <w:p w14:paraId="1B29A67E" w14:textId="5D67011E" w:rsidR="00311B78" w:rsidRDefault="00311B78" w:rsidP="006F0BD5">
      <w:pPr>
        <w:pStyle w:val="ListParagraph"/>
        <w:numPr>
          <w:ilvl w:val="0"/>
          <w:numId w:val="4"/>
        </w:numPr>
      </w:pPr>
      <w:r w:rsidRPr="00311B78">
        <w:rPr>
          <w:b/>
        </w:rPr>
        <w:t>bodyParser</w:t>
      </w:r>
      <w:r>
        <w:t xml:space="preserve"> – we need it to read info from forms (like our create product form)</w:t>
      </w:r>
    </w:p>
    <w:p w14:paraId="7EB59605" w14:textId="603D009B" w:rsidR="00311B78" w:rsidRDefault="001E390C" w:rsidP="006F0BD5">
      <w:pPr>
        <w:pStyle w:val="ListParagraph"/>
        <w:numPr>
          <w:ilvl w:val="0"/>
          <w:numId w:val="4"/>
        </w:numPr>
      </w:pPr>
      <w:r>
        <w:rPr>
          <w:b/>
        </w:rPr>
        <w:t>env</w:t>
      </w:r>
      <w:r w:rsidR="00311B78">
        <w:t xml:space="preserve"> – this is going to be the</w:t>
      </w:r>
      <w:r>
        <w:t xml:space="preserve"> environment of our project</w:t>
      </w:r>
      <w:r w:rsidR="00311B78">
        <w:t xml:space="preserve"> </w:t>
      </w:r>
    </w:p>
    <w:p w14:paraId="04406332" w14:textId="64FC789F" w:rsidR="00664217" w:rsidRDefault="00664217" w:rsidP="006F0BD5">
      <w:pPr>
        <w:pStyle w:val="ListParagraph"/>
        <w:numPr>
          <w:ilvl w:val="0"/>
          <w:numId w:val="4"/>
        </w:numPr>
      </w:pPr>
      <w:r>
        <w:rPr>
          <w:b/>
        </w:rPr>
        <w:t xml:space="preserve">config </w:t>
      </w:r>
      <w:r>
        <w:t>– this is the configuration we are going to use (we will implement it later on)</w:t>
      </w:r>
    </w:p>
    <w:p w14:paraId="0A78E680" w14:textId="009D54AA" w:rsidR="00664217" w:rsidRDefault="00664217" w:rsidP="00664217">
      <w:pPr>
        <w:pStyle w:val="Heading2"/>
      </w:pPr>
      <w:r>
        <w:t>Database</w:t>
      </w:r>
      <w:r w:rsidR="00654EF8">
        <w:t xml:space="preserve"> Configurations</w:t>
      </w:r>
    </w:p>
    <w:p w14:paraId="5B2F6CAD" w14:textId="51E02E8E" w:rsidR="00664217" w:rsidRDefault="00664217" w:rsidP="00664217">
      <w:r>
        <w:t xml:space="preserve">Now before creating a new product, we need somewhere to store our products. </w:t>
      </w:r>
      <w:r w:rsidR="00654EF8">
        <w:t xml:space="preserve">We have a folder name </w:t>
      </w:r>
      <w:r w:rsidRPr="00C2524F">
        <w:rPr>
          <w:b/>
        </w:rPr>
        <w:t>"config"</w:t>
      </w:r>
      <w:r>
        <w:t xml:space="preserve"> and inside </w:t>
      </w:r>
      <w:r w:rsidR="00654EF8">
        <w:t xml:space="preserve">we have a </w:t>
      </w:r>
      <w:r w:rsidRPr="00C2524F">
        <w:rPr>
          <w:b/>
        </w:rPr>
        <w:t xml:space="preserve">JavaScript file </w:t>
      </w:r>
      <w:r w:rsidR="00654EF8">
        <w:t>named</w:t>
      </w:r>
      <w:r>
        <w:t xml:space="preserve"> </w:t>
      </w:r>
      <w:r w:rsidRPr="00C2524F">
        <w:rPr>
          <w:b/>
        </w:rPr>
        <w:t>"</w:t>
      </w:r>
      <w:r>
        <w:rPr>
          <w:b/>
        </w:rPr>
        <w:t>config</w:t>
      </w:r>
      <w:r w:rsidRPr="00C2524F">
        <w:rPr>
          <w:b/>
        </w:rPr>
        <w:t>.js"</w:t>
      </w:r>
      <w:r w:rsidR="00654EF8">
        <w:rPr>
          <w:b/>
        </w:rPr>
        <w:t>:</w:t>
      </w:r>
    </w:p>
    <w:p w14:paraId="62EFE819" w14:textId="1B05EAAA" w:rsidR="00664217" w:rsidRDefault="00664217" w:rsidP="00664217">
      <w:r>
        <w:rPr>
          <w:noProof/>
          <w:lang w:val="bg-BG" w:eastAsia="bg-BG"/>
        </w:rPr>
        <w:drawing>
          <wp:inline distT="0" distB="0" distL="0" distR="0" wp14:anchorId="4D084856" wp14:editId="25B2DA92">
            <wp:extent cx="5760720" cy="1541601"/>
            <wp:effectExtent l="19050" t="19050" r="11430" b="2095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6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7CF6E" w14:textId="24468391" w:rsidR="00664217" w:rsidRDefault="00664217" w:rsidP="006F0BD5">
      <w:pPr>
        <w:pStyle w:val="ListParagraph"/>
        <w:numPr>
          <w:ilvl w:val="0"/>
          <w:numId w:val="15"/>
        </w:numPr>
      </w:pPr>
      <w:r>
        <w:t xml:space="preserve">This will </w:t>
      </w:r>
      <w:r w:rsidRPr="00654EF8">
        <w:rPr>
          <w:b/>
        </w:rPr>
        <w:t>set</w:t>
      </w:r>
      <w:r>
        <w:t xml:space="preserve"> the </w:t>
      </w:r>
      <w:r w:rsidRPr="00654EF8">
        <w:rPr>
          <w:b/>
        </w:rPr>
        <w:t>port</w:t>
      </w:r>
      <w:r>
        <w:t xml:space="preserve"> for our app and will </w:t>
      </w:r>
      <w:r w:rsidRPr="00654EF8">
        <w:rPr>
          <w:b/>
        </w:rPr>
        <w:t>create</w:t>
      </w:r>
      <w:r>
        <w:t xml:space="preserve"> a database (make sure you have started </w:t>
      </w:r>
      <w:r w:rsidR="00654EF8">
        <w:t>MongoDB</w:t>
      </w:r>
      <w:r>
        <w:t>)</w:t>
      </w:r>
    </w:p>
    <w:p w14:paraId="605BEE53" w14:textId="27DCD3DA" w:rsidR="00B8781A" w:rsidRDefault="00654EF8" w:rsidP="00B8781A">
      <w:r>
        <w:t xml:space="preserve">We also have a </w:t>
      </w:r>
      <w:r w:rsidRPr="00654EF8">
        <w:rPr>
          <w:b/>
        </w:rPr>
        <w:t>database.js</w:t>
      </w:r>
      <w:r>
        <w:t xml:space="preserve"> file:</w:t>
      </w:r>
    </w:p>
    <w:p w14:paraId="4902064C" w14:textId="517027F8" w:rsidR="00B8781A" w:rsidRDefault="00B8781A" w:rsidP="00B8781A">
      <w:r>
        <w:rPr>
          <w:noProof/>
          <w:lang w:val="bg-BG" w:eastAsia="bg-BG"/>
        </w:rPr>
        <w:lastRenderedPageBreak/>
        <w:drawing>
          <wp:inline distT="0" distB="0" distL="0" distR="0" wp14:anchorId="56BA2651" wp14:editId="642FD6F3">
            <wp:extent cx="3886200" cy="3642360"/>
            <wp:effectExtent l="19050" t="19050" r="19050" b="1524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42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60963" w14:textId="0ECEA000" w:rsidR="00B8781A" w:rsidRPr="00B8781A" w:rsidRDefault="00B8781A" w:rsidP="006F0BD5">
      <w:pPr>
        <w:pStyle w:val="ListParagraph"/>
        <w:numPr>
          <w:ilvl w:val="0"/>
          <w:numId w:val="15"/>
        </w:numPr>
      </w:pPr>
      <w:r>
        <w:t xml:space="preserve">This code will </w:t>
      </w:r>
      <w:r w:rsidRPr="00654EF8">
        <w:rPr>
          <w:b/>
        </w:rPr>
        <w:t>connect</w:t>
      </w:r>
      <w:r>
        <w:t xml:space="preserve"> mongoose to the database and will </w:t>
      </w:r>
      <w:r w:rsidRPr="00654EF8">
        <w:rPr>
          <w:b/>
        </w:rPr>
        <w:t>log</w:t>
      </w:r>
      <w:r>
        <w:t xml:space="preserve"> a message when the connection is </w:t>
      </w:r>
      <w:r w:rsidRPr="00654EF8">
        <w:rPr>
          <w:b/>
        </w:rPr>
        <w:t>made</w:t>
      </w:r>
      <w:r>
        <w:t xml:space="preserve">. In case of </w:t>
      </w:r>
      <w:r w:rsidRPr="00654EF8">
        <w:rPr>
          <w:b/>
        </w:rPr>
        <w:t>error</w:t>
      </w:r>
      <w:r>
        <w:t>, it will log an error message</w:t>
      </w:r>
      <w:r w:rsidR="00654EF8">
        <w:t>.</w:t>
      </w:r>
    </w:p>
    <w:p w14:paraId="66091137" w14:textId="7AF69C14" w:rsidR="00170DA9" w:rsidRDefault="00170DA9" w:rsidP="00170DA9">
      <w:pPr>
        <w:pStyle w:val="Heading2"/>
      </w:pPr>
      <w:r>
        <w:t>Layout</w:t>
      </w:r>
    </w:p>
    <w:p w14:paraId="04E65396" w14:textId="3C187326" w:rsidR="00170DA9" w:rsidRDefault="00170DA9" w:rsidP="00170DA9">
      <w:pPr>
        <w:rPr>
          <w:b/>
        </w:rPr>
      </w:pPr>
      <w:r>
        <w:t xml:space="preserve">Now let </w:t>
      </w:r>
      <w:r>
        <w:t>us</w:t>
      </w:r>
      <w:r>
        <w:t xml:space="preserve"> </w:t>
      </w:r>
      <w:r>
        <w:t>fill</w:t>
      </w:r>
      <w:r>
        <w:t xml:space="preserve"> the </w:t>
      </w:r>
      <w:r w:rsidRPr="009E316B">
        <w:rPr>
          <w:b/>
        </w:rPr>
        <w:t>main.hbs</w:t>
      </w:r>
      <w:r>
        <w:t xml:space="preserve">. </w:t>
      </w:r>
    </w:p>
    <w:p w14:paraId="1321447D" w14:textId="3DAEB1EE" w:rsidR="00170DA9" w:rsidRDefault="00170DA9" w:rsidP="00170DA9">
      <w:r>
        <w:t xml:space="preserve">Inside the folder </w:t>
      </w:r>
      <w:r w:rsidRPr="009E316B">
        <w:rPr>
          <w:b/>
        </w:rPr>
        <w:t>"views</w:t>
      </w:r>
      <w:r>
        <w:rPr>
          <w:b/>
        </w:rPr>
        <w:t>/layouts</w:t>
      </w:r>
      <w:r w:rsidRPr="009E316B">
        <w:rPr>
          <w:b/>
        </w:rPr>
        <w:t>"</w:t>
      </w:r>
      <w:r>
        <w:t xml:space="preserve"> there is a </w:t>
      </w:r>
      <w:r w:rsidRPr="009E316B">
        <w:rPr>
          <w:b/>
        </w:rPr>
        <w:t>"main.hbs"</w:t>
      </w:r>
      <w:r>
        <w:t xml:space="preserve"> copy the following code:</w:t>
      </w:r>
    </w:p>
    <w:p w14:paraId="7E4D1C37" w14:textId="71ECC53C" w:rsidR="00170DA9" w:rsidRDefault="00170DA9" w:rsidP="00170DA9">
      <w:pPr>
        <w:rPr>
          <w:lang w:val="bg-BG"/>
        </w:rPr>
      </w:pPr>
      <w:r w:rsidRPr="0065290C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A4ED53F" wp14:editId="6D94C0D8">
                <wp:simplePos x="0" y="0"/>
                <wp:positionH relativeFrom="column">
                  <wp:posOffset>434655</wp:posOffset>
                </wp:positionH>
                <wp:positionV relativeFrom="paragraph">
                  <wp:posOffset>14343</wp:posOffset>
                </wp:positionV>
                <wp:extent cx="5349485" cy="3183285"/>
                <wp:effectExtent l="0" t="0" r="22860" b="17145"/>
                <wp:wrapNone/>
                <wp:docPr id="30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9485" cy="3183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FA4F3" w14:textId="77777777" w:rsidR="00170DA9" w:rsidRDefault="00170DA9" w:rsidP="00170DA9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0D5E3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&lt;html</w:t>
                            </w:r>
                            <w:r w:rsidRPr="000D5E3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D5E3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lang=</w:t>
                            </w:r>
                            <w:r w:rsidRPr="000D5E3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"en"</w:t>
                            </w:r>
                            <w:r w:rsidRPr="000D5E3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1E17E635" w14:textId="77777777" w:rsidR="00170DA9" w:rsidRPr="007023B6" w:rsidRDefault="00170DA9" w:rsidP="00170DA9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&lt;head&gt;</w:t>
                            </w:r>
                          </w:p>
                          <w:p w14:paraId="15E73043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&lt;meta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charset=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"UTF-8"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13325DF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&lt;link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rel=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"stylesheet"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href=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"/css/bootstrap.css"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240CA4F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&lt;title&gt;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Document</w:t>
                            </w: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&lt;/title&gt;</w:t>
                            </w:r>
                          </w:p>
                          <w:p w14:paraId="0A9DFA91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&lt;/head&gt;</w:t>
                            </w:r>
                          </w:p>
                          <w:p w14:paraId="69A23330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0E92B736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{{{body}}}</w:t>
                            </w:r>
                          </w:p>
                          <w:p w14:paraId="2D8B43B2" w14:textId="77777777" w:rsidR="00170DA9" w:rsidRPr="0065290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  <w:p w14:paraId="52B0DC87" w14:textId="77777777" w:rsidR="00170DA9" w:rsidRPr="000D5E3C" w:rsidRDefault="00170DA9" w:rsidP="00170DA9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65290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ED53F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34.2pt;margin-top:1.15pt;width:421.2pt;height:250.6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">
                <v:textbox>
                  <w:txbxContent>
                    <w:p w14:paraId="686FA4F3" w14:textId="77777777" w:rsidR="00170DA9" w:rsidRDefault="00170DA9" w:rsidP="00170DA9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0D5E3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&lt;html</w:t>
                      </w:r>
                      <w:r w:rsidRPr="000D5E3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0D5E3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lang=</w:t>
                      </w:r>
                      <w:r w:rsidRPr="000D5E3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"en"</w:t>
                      </w:r>
                      <w:r w:rsidRPr="000D5E3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1E17E635" w14:textId="77777777" w:rsidR="00170DA9" w:rsidRPr="007023B6" w:rsidRDefault="00170DA9" w:rsidP="00170DA9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&lt;head&gt;</w:t>
                      </w:r>
                    </w:p>
                    <w:p w14:paraId="15E73043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&lt;meta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charset=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"UTF-8"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613325DF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&lt;link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rel=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"stylesheet"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href=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"/css/bootstrap.css"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0240CA4F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&lt;title&gt;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Document</w:t>
                      </w: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&lt;/title&gt;</w:t>
                      </w:r>
                    </w:p>
                    <w:p w14:paraId="0A9DFA91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&lt;/head&gt;</w:t>
                      </w:r>
                    </w:p>
                    <w:p w14:paraId="69A23330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&lt;body&gt;</w:t>
                      </w:r>
                    </w:p>
                    <w:p w14:paraId="0E92B736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{{{body}}}</w:t>
                      </w:r>
                    </w:p>
                    <w:p w14:paraId="2D8B43B2" w14:textId="77777777" w:rsidR="00170DA9" w:rsidRPr="0065290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&lt;/body&gt;</w:t>
                      </w:r>
                    </w:p>
                    <w:p w14:paraId="52B0DC87" w14:textId="77777777" w:rsidR="00170DA9" w:rsidRPr="000D5E3C" w:rsidRDefault="00170DA9" w:rsidP="00170DA9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65290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F405BA5" w14:textId="77777777" w:rsidR="00170DA9" w:rsidRDefault="00170DA9" w:rsidP="00170DA9">
      <w:pPr>
        <w:rPr>
          <w:lang w:val="bg-BG"/>
        </w:rPr>
      </w:pPr>
    </w:p>
    <w:p w14:paraId="1308B7EA" w14:textId="77777777" w:rsidR="00170DA9" w:rsidRDefault="00170DA9" w:rsidP="00170DA9">
      <w:pPr>
        <w:rPr>
          <w:lang w:val="bg-BG"/>
        </w:rPr>
      </w:pPr>
    </w:p>
    <w:p w14:paraId="50843FEF" w14:textId="77777777" w:rsidR="00170DA9" w:rsidRDefault="00170DA9" w:rsidP="00170DA9">
      <w:pPr>
        <w:rPr>
          <w:lang w:val="bg-BG"/>
        </w:rPr>
      </w:pPr>
    </w:p>
    <w:p w14:paraId="7C9588F0" w14:textId="77777777" w:rsidR="00170DA9" w:rsidRPr="003611ED" w:rsidRDefault="00170DA9" w:rsidP="00170DA9">
      <w:pPr>
        <w:rPr>
          <w:lang w:val="bg-BG"/>
        </w:rPr>
      </w:pPr>
    </w:p>
    <w:p w14:paraId="0FB36C95" w14:textId="77777777" w:rsidR="00170DA9" w:rsidRDefault="00170DA9" w:rsidP="00170DA9">
      <w:pPr>
        <w:rPr>
          <w:lang w:val="bg-BG"/>
        </w:rPr>
      </w:pPr>
    </w:p>
    <w:p w14:paraId="71593A50" w14:textId="77777777" w:rsidR="00170DA9" w:rsidRDefault="00170DA9" w:rsidP="00170DA9">
      <w:pPr>
        <w:rPr>
          <w:lang w:val="bg-BG"/>
        </w:rPr>
      </w:pPr>
    </w:p>
    <w:p w14:paraId="071EF305" w14:textId="77777777" w:rsidR="00170DA9" w:rsidRDefault="00170DA9" w:rsidP="00170DA9">
      <w:pPr>
        <w:rPr>
          <w:lang w:val="bg-BG"/>
        </w:rPr>
      </w:pPr>
    </w:p>
    <w:p w14:paraId="495DC648" w14:textId="77777777" w:rsidR="00170DA9" w:rsidRDefault="00170DA9" w:rsidP="00170DA9">
      <w:pPr>
        <w:rPr>
          <w:lang w:val="bg-BG"/>
        </w:rPr>
      </w:pPr>
    </w:p>
    <w:p w14:paraId="2D8C8C3A" w14:textId="77777777" w:rsidR="00170DA9" w:rsidRDefault="00170DA9" w:rsidP="00170DA9">
      <w:pPr>
        <w:rPr>
          <w:lang w:val="bg-BG"/>
        </w:rPr>
      </w:pPr>
    </w:p>
    <w:p w14:paraId="03EC5F45" w14:textId="77777777" w:rsidR="00170DA9" w:rsidRDefault="00170DA9" w:rsidP="00170DA9">
      <w:pPr>
        <w:rPr>
          <w:lang w:val="bg-BG"/>
        </w:rPr>
      </w:pPr>
    </w:p>
    <w:p w14:paraId="1E0F9783" w14:textId="77777777" w:rsidR="00170DA9" w:rsidRDefault="00170DA9" w:rsidP="00170DA9">
      <w:pPr>
        <w:rPr>
          <w:lang w:val="bg-BG"/>
        </w:rPr>
      </w:pPr>
    </w:p>
    <w:p w14:paraId="57342DF7" w14:textId="77777777" w:rsidR="00170DA9" w:rsidRDefault="00170DA9" w:rsidP="00170DA9">
      <w:pPr>
        <w:rPr>
          <w:lang w:val="bg-BG"/>
        </w:rPr>
      </w:pPr>
    </w:p>
    <w:p w14:paraId="07D45179" w14:textId="77777777" w:rsidR="00170DA9" w:rsidRPr="0065290C" w:rsidRDefault="00170DA9" w:rsidP="00170DA9">
      <w:pPr>
        <w:rPr>
          <w:lang w:val="bg-BG"/>
        </w:rPr>
      </w:pPr>
    </w:p>
    <w:p w14:paraId="77464248" w14:textId="77777777" w:rsidR="00170DA9" w:rsidRDefault="00170DA9" w:rsidP="00170DA9">
      <w:pPr>
        <w:pStyle w:val="ListParagraph"/>
        <w:numPr>
          <w:ilvl w:val="0"/>
          <w:numId w:val="5"/>
        </w:numPr>
      </w:pPr>
      <w:r>
        <w:t>Link the css from bootsrap</w:t>
      </w:r>
    </w:p>
    <w:p w14:paraId="5D69AE41" w14:textId="77777777" w:rsidR="00170DA9" w:rsidRPr="003611ED" w:rsidRDefault="00170DA9" w:rsidP="00170DA9">
      <w:pPr>
        <w:pStyle w:val="ListParagraph"/>
        <w:numPr>
          <w:ilvl w:val="0"/>
          <w:numId w:val="5"/>
        </w:numPr>
      </w:pPr>
      <w:r w:rsidRPr="00F81346">
        <w:rPr>
          <w:rFonts w:ascii="Consolas" w:hAnsi="Consolas"/>
          <w:b/>
        </w:rPr>
        <w:t>{{{body}}}</w:t>
      </w:r>
      <w:r>
        <w:t xml:space="preserve"> – this is where the chosen from us view is going to render</w:t>
      </w:r>
    </w:p>
    <w:p w14:paraId="7413C696" w14:textId="77777777" w:rsidR="007023B6" w:rsidRPr="00B42479" w:rsidRDefault="007023B6" w:rsidP="007023B6">
      <w:pPr>
        <w:pStyle w:val="Heading2"/>
      </w:pPr>
      <w:r>
        <w:t>Product Model</w:t>
      </w:r>
    </w:p>
    <w:p w14:paraId="35B666F9" w14:textId="28CD28C7" w:rsidR="007023B6" w:rsidRDefault="007023B6" w:rsidP="007023B6">
      <w:r>
        <w:t>Inside the</w:t>
      </w:r>
      <w:r>
        <w:t xml:space="preserve"> </w:t>
      </w:r>
      <w:r w:rsidRPr="00E90706">
        <w:rPr>
          <w:b/>
        </w:rPr>
        <w:t>folder called models</w:t>
      </w:r>
      <w:r>
        <w:t xml:space="preserve"> and in there </w:t>
      </w:r>
      <w:r w:rsidRPr="00082407">
        <w:rPr>
          <w:b/>
        </w:rPr>
        <w:t>create</w:t>
      </w:r>
      <w:r>
        <w:t xml:space="preserve"> a file called </w:t>
      </w:r>
      <w:r w:rsidRPr="00E90706">
        <w:rPr>
          <w:b/>
        </w:rPr>
        <w:t>"Product.js"</w:t>
      </w:r>
      <w:r>
        <w:t>. In there, add the following code:</w:t>
      </w:r>
    </w:p>
    <w:p w14:paraId="31992950" w14:textId="19AB70DD" w:rsidR="007023B6" w:rsidRDefault="00082407" w:rsidP="007023B6">
      <w:r>
        <w:rPr>
          <w:noProof/>
          <w:lang w:val="bg-BG" w:eastAsia="bg-BG"/>
        </w:rPr>
        <w:drawing>
          <wp:inline distT="0" distB="0" distL="0" distR="0" wp14:anchorId="611589ED" wp14:editId="76AA5F11">
            <wp:extent cx="5295697" cy="3159789"/>
            <wp:effectExtent l="19050" t="19050" r="19685" b="215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8789" cy="31616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2A725" w14:textId="74CBB5FD" w:rsidR="007023B6" w:rsidRPr="00E90706" w:rsidRDefault="007023B6" w:rsidP="007023B6">
      <w:pPr>
        <w:pStyle w:val="ListParagraph"/>
        <w:numPr>
          <w:ilvl w:val="0"/>
          <w:numId w:val="15"/>
        </w:numPr>
        <w:rPr>
          <w:b/>
        </w:rPr>
      </w:pPr>
      <w:r>
        <w:t xml:space="preserve">We create </w:t>
      </w:r>
      <w:r w:rsidRPr="00E90706">
        <w:rPr>
          <w:b/>
        </w:rPr>
        <w:t>a schema for the product</w:t>
      </w:r>
      <w:r>
        <w:t xml:space="preserve">. Each product will have a </w:t>
      </w:r>
      <w:r w:rsidRPr="00E90706">
        <w:rPr>
          <w:b/>
        </w:rPr>
        <w:t>name</w:t>
      </w:r>
      <w:r w:rsidR="00082407">
        <w:rPr>
          <w:b/>
        </w:rPr>
        <w:t xml:space="preserve"> (required)</w:t>
      </w:r>
      <w:r w:rsidRPr="00E90706">
        <w:rPr>
          <w:b/>
        </w:rPr>
        <w:t xml:space="preserve"> and a price</w:t>
      </w:r>
    </w:p>
    <w:p w14:paraId="3B63226A" w14:textId="77777777" w:rsidR="007023B6" w:rsidRDefault="007023B6" w:rsidP="007023B6">
      <w:pPr>
        <w:pStyle w:val="ListParagraph"/>
        <w:numPr>
          <w:ilvl w:val="0"/>
          <w:numId w:val="15"/>
        </w:numPr>
        <w:rPr>
          <w:b/>
        </w:rPr>
      </w:pPr>
      <w:r>
        <w:t xml:space="preserve">Then we create a </w:t>
      </w:r>
      <w:r w:rsidRPr="00E90706">
        <w:rPr>
          <w:b/>
        </w:rPr>
        <w:t>model using that schema and we export it</w:t>
      </w:r>
    </w:p>
    <w:p w14:paraId="7656A12A" w14:textId="353F9253" w:rsidR="00664217" w:rsidRDefault="006761FE" w:rsidP="006F4E50">
      <w:pPr>
        <w:pStyle w:val="Heading2"/>
        <w:numPr>
          <w:ilvl w:val="0"/>
          <w:numId w:val="33"/>
        </w:numPr>
      </w:pPr>
      <w:r>
        <w:t>Controller</w:t>
      </w:r>
    </w:p>
    <w:p w14:paraId="23231E84" w14:textId="5EFA6B84" w:rsidR="006761FE" w:rsidRDefault="006761FE" w:rsidP="006761FE">
      <w:pPr>
        <w:ind w:left="708"/>
      </w:pPr>
      <w:r>
        <w:t xml:space="preserve">In the controllers folder </w:t>
      </w:r>
      <w:r w:rsidR="00170DA9">
        <w:t>there is a</w:t>
      </w:r>
      <w:r>
        <w:t xml:space="preserve"> </w:t>
      </w:r>
      <w:r w:rsidRPr="006761FE">
        <w:rPr>
          <w:rFonts w:ascii="Consolas" w:hAnsi="Consolas"/>
          <w:b/>
        </w:rPr>
        <w:t>home-controller.js</w:t>
      </w:r>
      <w:r w:rsidR="00E34097">
        <w:t xml:space="preserve"> file. There you will find</w:t>
      </w:r>
      <w:r>
        <w:t xml:space="preserve"> the following code:</w:t>
      </w:r>
    </w:p>
    <w:p w14:paraId="4F2179FC" w14:textId="029238D9" w:rsidR="006761FE" w:rsidRPr="006761FE" w:rsidRDefault="006761FE" w:rsidP="006761FE">
      <w:pPr>
        <w:ind w:left="708"/>
      </w:pPr>
      <w:r>
        <w:rPr>
          <w:noProof/>
          <w:lang w:val="bg-BG" w:eastAsia="bg-BG"/>
        </w:rPr>
        <w:lastRenderedPageBreak/>
        <w:drawing>
          <wp:inline distT="0" distB="0" distL="0" distR="0" wp14:anchorId="3E9B7FAD" wp14:editId="13B6EB18">
            <wp:extent cx="4343400" cy="5450996"/>
            <wp:effectExtent l="19050" t="19050" r="19050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9207" cy="54582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FC934" w14:textId="0A8AF7AB" w:rsidR="00664217" w:rsidRDefault="006761FE" w:rsidP="006761FE">
      <w:pPr>
        <w:pStyle w:val="ListParagraph"/>
        <w:numPr>
          <w:ilvl w:val="0"/>
          <w:numId w:val="15"/>
        </w:numPr>
      </w:pPr>
      <w:r>
        <w:t>These are the functions we are going to use. We are going to implement them as we need them.</w:t>
      </w:r>
    </w:p>
    <w:p w14:paraId="4AD939CB" w14:textId="4F23E8E9" w:rsidR="006761FE" w:rsidRDefault="006761FE" w:rsidP="006761FE">
      <w:pPr>
        <w:pStyle w:val="ListParagraph"/>
        <w:numPr>
          <w:ilvl w:val="0"/>
          <w:numId w:val="15"/>
        </w:numPr>
      </w:pPr>
      <w:r>
        <w:t xml:space="preserve">For now let us just write the </w:t>
      </w:r>
      <w:r w:rsidRPr="00AC0023">
        <w:rPr>
          <w:rFonts w:ascii="Consolas" w:hAnsi="Consolas"/>
          <w:b/>
        </w:rPr>
        <w:t>getIndex:</w:t>
      </w:r>
    </w:p>
    <w:p w14:paraId="104C0336" w14:textId="47F6EB35" w:rsidR="006761FE" w:rsidRDefault="006761FE" w:rsidP="006761FE">
      <w:pPr>
        <w:ind w:left="360"/>
      </w:pPr>
      <w:r>
        <w:rPr>
          <w:noProof/>
          <w:lang w:val="bg-BG" w:eastAsia="bg-BG"/>
        </w:rPr>
        <w:drawing>
          <wp:inline distT="0" distB="0" distL="0" distR="0" wp14:anchorId="455FB68A" wp14:editId="298DC759">
            <wp:extent cx="4572000" cy="899160"/>
            <wp:effectExtent l="19050" t="19050" r="19050" b="1524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9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829A0" w14:textId="77777777" w:rsidR="00853015" w:rsidRDefault="00853015" w:rsidP="00AC0023"/>
    <w:p w14:paraId="2B21DA3C" w14:textId="77777777" w:rsidR="00853015" w:rsidRDefault="00853015" w:rsidP="00AC0023"/>
    <w:p w14:paraId="4CBDF3FB" w14:textId="77777777" w:rsidR="00853015" w:rsidRDefault="00853015" w:rsidP="00AC0023"/>
    <w:p w14:paraId="2E45C943" w14:textId="77777777" w:rsidR="00853015" w:rsidRDefault="00853015" w:rsidP="00AC0023"/>
    <w:p w14:paraId="4646EA74" w14:textId="77777777" w:rsidR="00853015" w:rsidRDefault="00853015" w:rsidP="00AC0023"/>
    <w:p w14:paraId="0974D5D6" w14:textId="3378F379" w:rsidR="00F14BC1" w:rsidRDefault="00F14BC1" w:rsidP="00AC0023">
      <w:r>
        <w:lastRenderedPageBreak/>
        <w:t>Restart the server and refresh the browser. You should now see this:</w:t>
      </w:r>
    </w:p>
    <w:p w14:paraId="080362D5" w14:textId="45F727F4" w:rsidR="00F14BC1" w:rsidRDefault="00F14BC1" w:rsidP="00F14BC1">
      <w:r>
        <w:rPr>
          <w:noProof/>
          <w:lang w:val="bg-BG" w:eastAsia="bg-BG"/>
        </w:rPr>
        <w:drawing>
          <wp:inline distT="0" distB="0" distL="0" distR="0" wp14:anchorId="7DA6A513" wp14:editId="3426A12B">
            <wp:extent cx="5742137" cy="1943100"/>
            <wp:effectExtent l="19050" t="19050" r="11430" b="1905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5"/>
                    <a:stretch/>
                  </pic:blipFill>
                  <pic:spPr bwMode="auto">
                    <a:xfrm>
                      <a:off x="0" y="0"/>
                      <a:ext cx="5760720" cy="194938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66EF3" w14:textId="612E853B" w:rsidR="00F14BC1" w:rsidRDefault="00127A27" w:rsidP="00127A27">
      <w:pPr>
        <w:pStyle w:val="Heading2"/>
      </w:pPr>
      <w:r>
        <w:t>Create Product View</w:t>
      </w:r>
    </w:p>
    <w:p w14:paraId="570475F8" w14:textId="7606D033" w:rsidR="00127A27" w:rsidRDefault="00853015" w:rsidP="00127A27">
      <w:pPr>
        <w:rPr>
          <w:lang w:val="bg-BG"/>
        </w:rPr>
      </w:pPr>
      <w:r>
        <w:t xml:space="preserve">Inside </w:t>
      </w:r>
      <w:r w:rsidRPr="00853015">
        <w:rPr>
          <w:b/>
        </w:rPr>
        <w:t>"views"</w:t>
      </w:r>
      <w:r>
        <w:t xml:space="preserve"> c</w:t>
      </w:r>
      <w:r w:rsidR="00FB5CC9">
        <w:t xml:space="preserve">reate a </w:t>
      </w:r>
      <w:r w:rsidR="00FB5CC9" w:rsidRPr="00864A36">
        <w:rPr>
          <w:b/>
        </w:rPr>
        <w:t>new</w:t>
      </w:r>
      <w:r w:rsidR="00FB5CC9">
        <w:t xml:space="preserve"> file </w:t>
      </w:r>
      <w:r w:rsidR="00FB5CC9" w:rsidRPr="00FB5CC9">
        <w:rPr>
          <w:b/>
        </w:rPr>
        <w:t>"create.hbs"</w:t>
      </w:r>
      <w:r>
        <w:t xml:space="preserve"> </w:t>
      </w:r>
      <w:r w:rsidR="00FB5CC9">
        <w:t>with the following code:</w:t>
      </w:r>
    </w:p>
    <w:p w14:paraId="5E995C85" w14:textId="3311234F" w:rsidR="003611ED" w:rsidRDefault="006F4E50" w:rsidP="00127A27">
      <w:pPr>
        <w:rPr>
          <w:lang w:val="bg-BG"/>
        </w:rPr>
      </w:pPr>
      <w:r w:rsidRPr="003611ED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C9F5CA1" wp14:editId="29E878E0">
                <wp:simplePos x="0" y="0"/>
                <wp:positionH relativeFrom="column">
                  <wp:posOffset>-122311</wp:posOffset>
                </wp:positionH>
                <wp:positionV relativeFrom="paragraph">
                  <wp:posOffset>50403</wp:posOffset>
                </wp:positionV>
                <wp:extent cx="5873951" cy="4239491"/>
                <wp:effectExtent l="0" t="0" r="12700" b="27940"/>
                <wp:wrapNone/>
                <wp:docPr id="6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951" cy="4239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EF06F" w14:textId="199C40AA" w:rsidR="003611ED" w:rsidRPr="003611ED" w:rsidRDefault="003611ED" w:rsidP="003611ED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&lt;h1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style=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"text-align:center"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Create a new Product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&lt;/h1&gt;</w:t>
                            </w:r>
                          </w:p>
                          <w:p w14:paraId="511AC018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&lt;form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action=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"/create"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method=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"POST"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A48369C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&lt;div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"form-group"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F63A2A4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for=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"exampleInputName1"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Name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7C63283E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"text"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"form-control"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placeholder=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"name"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name=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"name"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30BDB59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78EA8C84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&lt;div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"form-group"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91DA415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for=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"exampleInputName1"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Price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612C9B69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"text"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"form-control"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name=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"price"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placeholder=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"price"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752E690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1263C682" w14:textId="77777777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&lt;button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"submit"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"btn btn-default"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Create</w:t>
                            </w: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&lt;/button&gt;</w:t>
                            </w:r>
                          </w:p>
                          <w:p w14:paraId="50B5E1EC" w14:textId="6A0BC903" w:rsidR="003611ED" w:rsidRPr="003611ED" w:rsidRDefault="003611ED" w:rsidP="003611ED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3611ED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F5CA1" id="_x0000_s1027" type="#_x0000_t202" style="position:absolute;margin-left:-9.65pt;margin-top:3.95pt;width:462.5pt;height:333.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">
                <v:textbox>
                  <w:txbxContent>
                    <w:p w14:paraId="6DBEF06F" w14:textId="199C40AA" w:rsidR="003611ED" w:rsidRPr="003611ED" w:rsidRDefault="003611ED" w:rsidP="003611ED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&lt;h1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style=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"text-align:center"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Create a new Product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&lt;/h1&gt;</w:t>
                      </w:r>
                    </w:p>
                    <w:p w14:paraId="511AC018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&lt;form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action=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"/create"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method=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"POST"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0A48369C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&lt;div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"form-group"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0F63A2A4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&lt;label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for=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"exampleInputName1"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Name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&lt;/label&gt;</w:t>
                      </w:r>
                    </w:p>
                    <w:p w14:paraId="7C63283E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&lt;input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"text"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"form-control"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placeholder=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"name"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name=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"name"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030BDB59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&lt;/div&gt;</w:t>
                      </w:r>
                    </w:p>
                    <w:p w14:paraId="78EA8C84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&lt;div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"form-group"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591DA415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&lt;label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for=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"exampleInputName1"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Price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&lt;/label&gt;</w:t>
                      </w:r>
                    </w:p>
                    <w:p w14:paraId="612C9B69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&lt;input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"text"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"form-control"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name=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"price"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placeholder=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"price"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0752E690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&lt;/div&gt;</w:t>
                      </w:r>
                    </w:p>
                    <w:p w14:paraId="1263C682" w14:textId="77777777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&lt;button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"submit"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"btn btn-default"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Create</w:t>
                      </w: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&lt;/button&gt;</w:t>
                      </w:r>
                    </w:p>
                    <w:p w14:paraId="50B5E1EC" w14:textId="6A0BC903" w:rsidR="003611ED" w:rsidRPr="003611ED" w:rsidRDefault="003611ED" w:rsidP="003611ED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 w:rsidRPr="003611ED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&lt;/form&gt;</w:t>
                      </w:r>
                    </w:p>
                  </w:txbxContent>
                </v:textbox>
              </v:shape>
            </w:pict>
          </mc:Fallback>
        </mc:AlternateContent>
      </w:r>
    </w:p>
    <w:p w14:paraId="3C7F368E" w14:textId="77777777" w:rsidR="003611ED" w:rsidRDefault="003611ED" w:rsidP="00127A27">
      <w:pPr>
        <w:rPr>
          <w:lang w:val="bg-BG"/>
        </w:rPr>
      </w:pPr>
    </w:p>
    <w:p w14:paraId="775CB010" w14:textId="77777777" w:rsidR="003611ED" w:rsidRPr="003611ED" w:rsidRDefault="003611ED" w:rsidP="00127A27">
      <w:pPr>
        <w:rPr>
          <w:lang w:val="bg-BG"/>
        </w:rPr>
      </w:pPr>
    </w:p>
    <w:p w14:paraId="7CB088D0" w14:textId="104C23F1" w:rsidR="003611ED" w:rsidRDefault="003611ED" w:rsidP="00127A27">
      <w:pPr>
        <w:rPr>
          <w:lang w:val="bg-BG"/>
        </w:rPr>
      </w:pPr>
    </w:p>
    <w:p w14:paraId="1B7D8E73" w14:textId="77777777" w:rsidR="003611ED" w:rsidRDefault="003611ED" w:rsidP="00127A27">
      <w:pPr>
        <w:rPr>
          <w:lang w:val="bg-BG"/>
        </w:rPr>
      </w:pPr>
    </w:p>
    <w:p w14:paraId="3ACE810F" w14:textId="77777777" w:rsidR="003611ED" w:rsidRDefault="003611ED" w:rsidP="00127A27">
      <w:pPr>
        <w:rPr>
          <w:lang w:val="bg-BG"/>
        </w:rPr>
      </w:pPr>
    </w:p>
    <w:p w14:paraId="1F39E788" w14:textId="77777777" w:rsidR="003611ED" w:rsidRDefault="003611ED" w:rsidP="00127A27">
      <w:pPr>
        <w:rPr>
          <w:lang w:val="bg-BG"/>
        </w:rPr>
      </w:pPr>
    </w:p>
    <w:p w14:paraId="0B740009" w14:textId="77777777" w:rsidR="003611ED" w:rsidRDefault="003611ED" w:rsidP="00127A27">
      <w:pPr>
        <w:rPr>
          <w:lang w:val="bg-BG"/>
        </w:rPr>
      </w:pPr>
    </w:p>
    <w:p w14:paraId="7C321283" w14:textId="77777777" w:rsidR="003611ED" w:rsidRDefault="003611ED" w:rsidP="00127A27">
      <w:pPr>
        <w:rPr>
          <w:lang w:val="bg-BG"/>
        </w:rPr>
      </w:pPr>
    </w:p>
    <w:p w14:paraId="27FD231A" w14:textId="77777777" w:rsidR="003611ED" w:rsidRDefault="003611ED" w:rsidP="00127A27">
      <w:pPr>
        <w:rPr>
          <w:lang w:val="bg-BG"/>
        </w:rPr>
      </w:pPr>
    </w:p>
    <w:p w14:paraId="35386B7F" w14:textId="77777777" w:rsidR="003611ED" w:rsidRDefault="003611ED" w:rsidP="00127A27">
      <w:pPr>
        <w:rPr>
          <w:lang w:val="bg-BG"/>
        </w:rPr>
      </w:pPr>
    </w:p>
    <w:p w14:paraId="5080B2D0" w14:textId="77777777" w:rsidR="003611ED" w:rsidRPr="003611ED" w:rsidRDefault="003611ED" w:rsidP="00127A27">
      <w:pPr>
        <w:rPr>
          <w:lang w:val="bg-BG"/>
        </w:rPr>
      </w:pPr>
    </w:p>
    <w:p w14:paraId="138D4FAE" w14:textId="4C7A7D72" w:rsidR="00FB5CC9" w:rsidRDefault="00FB5CC9" w:rsidP="00127A27">
      <w:pPr>
        <w:rPr>
          <w:noProof/>
          <w:lang w:val="bg-BG"/>
        </w:rPr>
      </w:pPr>
    </w:p>
    <w:p w14:paraId="740233EF" w14:textId="77777777" w:rsidR="003611ED" w:rsidRPr="003611ED" w:rsidRDefault="003611ED" w:rsidP="00127A27">
      <w:pPr>
        <w:rPr>
          <w:lang w:val="bg-BG"/>
        </w:rPr>
      </w:pPr>
    </w:p>
    <w:p w14:paraId="08E2CD66" w14:textId="01667459" w:rsidR="00FB5CC9" w:rsidRDefault="00FB5CC9" w:rsidP="006F0BD5">
      <w:pPr>
        <w:pStyle w:val="ListParagraph"/>
        <w:numPr>
          <w:ilvl w:val="0"/>
          <w:numId w:val="8"/>
        </w:numPr>
      </w:pPr>
      <w:r w:rsidRPr="00FB5CC9">
        <w:rPr>
          <w:b/>
        </w:rPr>
        <w:t>&lt;form action="/create" method="POST"&gt;</w:t>
      </w:r>
      <w:r>
        <w:t xml:space="preserve"> - this means that when the form is submitted we will make POST on route "/create")</w:t>
      </w:r>
    </w:p>
    <w:p w14:paraId="7E6E352D" w14:textId="77777777" w:rsidR="00853015" w:rsidRDefault="00853015" w:rsidP="00FB5CC9"/>
    <w:p w14:paraId="044FED27" w14:textId="186E427F" w:rsidR="00FB5CC9" w:rsidRDefault="00FB5CC9" w:rsidP="00FB5CC9">
      <w:r>
        <w:t xml:space="preserve">Now go in the </w:t>
      </w:r>
      <w:r w:rsidR="00AC0023">
        <w:rPr>
          <w:b/>
        </w:rPr>
        <w:t>home-controller</w:t>
      </w:r>
      <w:r w:rsidRPr="00FB5CC9">
        <w:rPr>
          <w:b/>
        </w:rPr>
        <w:t>.js</w:t>
      </w:r>
      <w:r>
        <w:t xml:space="preserve"> file and </w:t>
      </w:r>
      <w:r w:rsidR="0058018B">
        <w:t>implement</w:t>
      </w:r>
      <w:r>
        <w:t xml:space="preserve"> get for the </w:t>
      </w:r>
      <w:r w:rsidRPr="00FB5CC9">
        <w:rPr>
          <w:b/>
        </w:rPr>
        <w:t>"/create"</w:t>
      </w:r>
      <w:r>
        <w:t xml:space="preserve"> route that will render the </w:t>
      </w:r>
      <w:r w:rsidRPr="00FB5CC9">
        <w:rPr>
          <w:b/>
        </w:rPr>
        <w:t>"create.hbs"</w:t>
      </w:r>
      <w:r>
        <w:t xml:space="preserve"> file:</w:t>
      </w:r>
    </w:p>
    <w:p w14:paraId="3C291F1C" w14:textId="20DAD762" w:rsidR="00FB5CC9" w:rsidRDefault="00AC0023" w:rsidP="00FB5CC9">
      <w:r>
        <w:rPr>
          <w:noProof/>
          <w:lang w:val="bg-BG" w:eastAsia="bg-BG"/>
        </w:rPr>
        <w:lastRenderedPageBreak/>
        <w:drawing>
          <wp:inline distT="0" distB="0" distL="0" distR="0" wp14:anchorId="068582CD" wp14:editId="71AFD512">
            <wp:extent cx="4655820" cy="914400"/>
            <wp:effectExtent l="19050" t="19050" r="11430" b="1905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91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39122" w14:textId="4061433D" w:rsidR="00C2524F" w:rsidRDefault="00C2524F" w:rsidP="00FB5CC9">
      <w:r>
        <w:t xml:space="preserve">Restart server, reload browser, click on </w:t>
      </w:r>
      <w:r w:rsidRPr="00C2524F">
        <w:rPr>
          <w:b/>
        </w:rPr>
        <w:t>"Create Product"</w:t>
      </w:r>
      <w:r>
        <w:t xml:space="preserve"> and you should see this:</w:t>
      </w:r>
    </w:p>
    <w:p w14:paraId="4D9F522B" w14:textId="4BDC0817" w:rsidR="00E90706" w:rsidRPr="003611ED" w:rsidRDefault="00C2524F" w:rsidP="00FB5CC9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36109A5" wp14:editId="54A49754">
            <wp:extent cx="5732553" cy="1714500"/>
            <wp:effectExtent l="19050" t="19050" r="20955" b="1905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5"/>
                    <a:stretch/>
                  </pic:blipFill>
                  <pic:spPr bwMode="auto">
                    <a:xfrm>
                      <a:off x="0" y="0"/>
                      <a:ext cx="5753100" cy="172064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4F5A7" w14:textId="68C6C65B" w:rsidR="00D02293" w:rsidRDefault="00D02293" w:rsidP="00D02293">
      <w:pPr>
        <w:pStyle w:val="Heading2"/>
      </w:pPr>
      <w:r>
        <w:t>Rendering the products</w:t>
      </w:r>
    </w:p>
    <w:p w14:paraId="34E155EF" w14:textId="77777777" w:rsidR="00170DA9" w:rsidRDefault="00D02293" w:rsidP="00D02293">
      <w:r>
        <w:t>The next step is to render all the products we have in the database.</w:t>
      </w:r>
    </w:p>
    <w:p w14:paraId="33993454" w14:textId="1D57536A" w:rsidR="002E1D1C" w:rsidRDefault="00D02293" w:rsidP="00D02293">
      <w:r>
        <w:t xml:space="preserve">First, let us change the </w:t>
      </w:r>
      <w:r w:rsidRPr="002E1D1C">
        <w:rPr>
          <w:b/>
        </w:rPr>
        <w:t>index.hbs</w:t>
      </w:r>
      <w:r>
        <w:t xml:space="preserve"> a little bit</w:t>
      </w:r>
      <w:r w:rsidR="00176FCA">
        <w:t xml:space="preserve">. Inside the </w:t>
      </w:r>
      <w:r w:rsidR="00176FCA" w:rsidRPr="00176FCA">
        <w:rPr>
          <w:b/>
        </w:rPr>
        <w:t>&lt;tbody&gt;</w:t>
      </w:r>
      <w:r w:rsidR="00176FCA">
        <w:t xml:space="preserve"> add the following HTML</w:t>
      </w:r>
      <w:r>
        <w:t>:</w:t>
      </w:r>
    </w:p>
    <w:p w14:paraId="389E8857" w14:textId="0E68AA7C" w:rsidR="00170DA9" w:rsidRDefault="00864A36" w:rsidP="00D02293">
      <w:pPr>
        <w:rPr>
          <w:noProof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D2CC13A" wp14:editId="3EF85F1A">
                <wp:simplePos x="0" y="0"/>
                <wp:positionH relativeFrom="column">
                  <wp:posOffset>117292</wp:posOffset>
                </wp:positionH>
                <wp:positionV relativeFrom="paragraph">
                  <wp:posOffset>248080</wp:posOffset>
                </wp:positionV>
                <wp:extent cx="5892256" cy="3633151"/>
                <wp:effectExtent l="0" t="0" r="13335" b="24765"/>
                <wp:wrapNone/>
                <wp:docPr id="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256" cy="36331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42A65" w14:textId="77777777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{{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#each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products}}</w:t>
                            </w:r>
                          </w:p>
                          <w:p w14:paraId="40BB71B5" w14:textId="77777777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&lt;tr&gt;</w:t>
                            </w:r>
                          </w:p>
                          <w:p w14:paraId="720600E5" w14:textId="77777777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&lt;td&gt;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{{this.name}}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&lt;/td&gt;</w:t>
                            </w:r>
                          </w:p>
                          <w:p w14:paraId="6B5D50B8" w14:textId="77777777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&lt;td&gt;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{{this.price}}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&lt;/td&gt;</w:t>
                            </w:r>
                          </w:p>
                          <w:p w14:paraId="7B6D0027" w14:textId="77777777" w:rsidR="00864A36" w:rsidRDefault="002E1D1C" w:rsidP="00864A36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&lt;td</w:t>
                            </w:r>
                            <w:r w:rsidR="00864A36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77957557" w14:textId="55674EE1" w:rsidR="00665626" w:rsidRPr="000E70B0" w:rsidRDefault="00864A36" w:rsidP="00665626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&lt;a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href=</w:t>
                            </w:r>
                            <w:r w:rsidR="00176F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"/edit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/{{this.id}}"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&gt;&lt;button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"button"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="00176F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"btn btn-primary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="00176F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Edit</w:t>
                            </w:r>
                            <w:r w:rsidR="00665626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&lt;/button&gt;&lt;/a&gt;</w:t>
                            </w:r>
                          </w:p>
                          <w:p w14:paraId="75EE82AD" w14:textId="7EB545BC" w:rsidR="002E1D1C" w:rsidRPr="00864A36" w:rsidRDefault="00864A36" w:rsidP="00864A36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    &lt;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a</w:t>
                            </w:r>
                            <w:r w:rsidR="00176FC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76FCA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href=</w:t>
                            </w:r>
                            <w:r w:rsidR="00176F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"/delete</w:t>
                            </w:r>
                            <w:r w:rsidR="00176FCA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/{{this.id}}"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&gt;&lt;button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"button"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"btn btn-danger"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Delete</w:t>
                            </w:r>
                            <w:r w:rsidR="002E1D1C"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&lt;/button&gt;&lt;/a&gt;&lt;/td&gt;</w:t>
                            </w:r>
                          </w:p>
                          <w:p w14:paraId="5A180CF9" w14:textId="1EEBDD92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864A36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&lt;/tr&gt;</w:t>
                            </w:r>
                          </w:p>
                          <w:p w14:paraId="5266DB01" w14:textId="4AF94E5C" w:rsidR="002E1D1C" w:rsidRPr="002E1D1C" w:rsidRDefault="002E1D1C" w:rsidP="002E1D1C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{{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/each</w:t>
                            </w:r>
                            <w:r w:rsidRPr="002E1D1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CC13A" id="_x0000_s1028" type="#_x0000_t202" style="position:absolute;margin-left:9.25pt;margin-top:19.55pt;width:463.95pt;height:286.0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">
                <v:textbox>
                  <w:txbxContent>
                    <w:p w14:paraId="7F642A65" w14:textId="77777777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{{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#each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products}}</w:t>
                      </w:r>
                    </w:p>
                    <w:p w14:paraId="40BB71B5" w14:textId="77777777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&lt;tr&gt;</w:t>
                      </w:r>
                    </w:p>
                    <w:p w14:paraId="720600E5" w14:textId="77777777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  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&lt;td&gt;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{{this.name}}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&lt;/td&gt;</w:t>
                      </w:r>
                    </w:p>
                    <w:p w14:paraId="6B5D50B8" w14:textId="77777777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  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&lt;td&gt;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{{this.price}}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&lt;/td&gt;</w:t>
                      </w:r>
                    </w:p>
                    <w:p w14:paraId="7B6D0027" w14:textId="77777777" w:rsidR="00864A36" w:rsidRDefault="002E1D1C" w:rsidP="00864A36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  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&lt;td</w:t>
                      </w:r>
                      <w:r w:rsidR="00864A36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77957557" w14:textId="55674EE1" w:rsidR="00665626" w:rsidRPr="000E70B0" w:rsidRDefault="00864A36" w:rsidP="00665626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 xml:space="preserve">       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&lt;a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href=</w:t>
                      </w:r>
                      <w:r w:rsidR="00176FCA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"/edit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/{{this.id}}"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&gt;&lt;button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"button"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="00176FCA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"btn btn-primary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="00176FCA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Edit</w:t>
                      </w:r>
                      <w:r w:rsidR="00665626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&lt;/button&gt;&lt;/a&gt;</w:t>
                      </w:r>
                    </w:p>
                    <w:p w14:paraId="75EE82AD" w14:textId="7EB545BC" w:rsidR="002E1D1C" w:rsidRPr="00864A36" w:rsidRDefault="00864A36" w:rsidP="00864A36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    &lt;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a</w:t>
                      </w:r>
                      <w:r w:rsidR="00176FCA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 xml:space="preserve"> </w:t>
                      </w:r>
                      <w:r w:rsidR="00176FCA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href=</w:t>
                      </w:r>
                      <w:r w:rsidR="00176FCA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"/delete</w:t>
                      </w:r>
                      <w:r w:rsidR="00176FCA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/{{this.id}}"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&gt;&lt;button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"button"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"btn btn-danger"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Delete</w:t>
                      </w:r>
                      <w:r w:rsidR="002E1D1C"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&lt;/button&gt;&lt;/a&gt;&lt;/td&gt;</w:t>
                      </w:r>
                    </w:p>
                    <w:p w14:paraId="5A180CF9" w14:textId="1EEBDD92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   </w:t>
                      </w:r>
                      <w:r w:rsidR="00864A36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&lt;/tr&gt;</w:t>
                      </w:r>
                    </w:p>
                    <w:p w14:paraId="5266DB01" w14:textId="4AF94E5C" w:rsidR="002E1D1C" w:rsidRPr="002E1D1C" w:rsidRDefault="002E1D1C" w:rsidP="002E1D1C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{{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/each</w:t>
                      </w:r>
                      <w:r w:rsidRPr="002E1D1C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}}</w:t>
                      </w:r>
                    </w:p>
                  </w:txbxContent>
                </v:textbox>
              </v:shape>
            </w:pict>
          </mc:Fallback>
        </mc:AlternateContent>
      </w:r>
    </w:p>
    <w:p w14:paraId="17793AA8" w14:textId="13266D2C" w:rsidR="002E1D1C" w:rsidRDefault="002E1D1C" w:rsidP="00D02293">
      <w:pPr>
        <w:rPr>
          <w:noProof/>
        </w:rPr>
      </w:pPr>
    </w:p>
    <w:p w14:paraId="20CC0517" w14:textId="02916EA4" w:rsidR="002E1D1C" w:rsidRDefault="002E1D1C" w:rsidP="00D02293">
      <w:pPr>
        <w:rPr>
          <w:noProof/>
        </w:rPr>
      </w:pPr>
    </w:p>
    <w:p w14:paraId="4DEC16D3" w14:textId="5A5F2058" w:rsidR="002E1D1C" w:rsidRDefault="002E1D1C" w:rsidP="00D02293">
      <w:pPr>
        <w:rPr>
          <w:noProof/>
        </w:rPr>
      </w:pPr>
    </w:p>
    <w:p w14:paraId="35802C08" w14:textId="77777777" w:rsidR="00170DA9" w:rsidRDefault="00170DA9" w:rsidP="00D02293">
      <w:pPr>
        <w:rPr>
          <w:noProof/>
        </w:rPr>
      </w:pPr>
    </w:p>
    <w:p w14:paraId="27D090D8" w14:textId="099F08CA" w:rsidR="00170DA9" w:rsidRDefault="00170DA9" w:rsidP="00D02293">
      <w:pPr>
        <w:rPr>
          <w:noProof/>
        </w:rPr>
      </w:pPr>
    </w:p>
    <w:p w14:paraId="0751853D" w14:textId="77777777" w:rsidR="00170DA9" w:rsidRDefault="00170DA9" w:rsidP="00D02293">
      <w:pPr>
        <w:rPr>
          <w:noProof/>
        </w:rPr>
      </w:pPr>
    </w:p>
    <w:p w14:paraId="753483D3" w14:textId="77777777" w:rsidR="002E1D1C" w:rsidRDefault="002E1D1C" w:rsidP="00D02293">
      <w:pPr>
        <w:rPr>
          <w:noProof/>
        </w:rPr>
      </w:pPr>
    </w:p>
    <w:p w14:paraId="7AB23A6C" w14:textId="77777777" w:rsidR="002E1D1C" w:rsidRDefault="002E1D1C" w:rsidP="00D02293">
      <w:pPr>
        <w:rPr>
          <w:noProof/>
        </w:rPr>
      </w:pPr>
    </w:p>
    <w:p w14:paraId="22783C58" w14:textId="77777777" w:rsidR="002E1D1C" w:rsidRDefault="002E1D1C" w:rsidP="00D02293">
      <w:pPr>
        <w:rPr>
          <w:noProof/>
        </w:rPr>
      </w:pPr>
    </w:p>
    <w:p w14:paraId="79AFC03A" w14:textId="77777777" w:rsidR="002E1D1C" w:rsidRDefault="002E1D1C" w:rsidP="00D02293">
      <w:pPr>
        <w:rPr>
          <w:noProof/>
        </w:rPr>
      </w:pPr>
    </w:p>
    <w:p w14:paraId="4D6EA5FD" w14:textId="77777777" w:rsidR="002E1D1C" w:rsidRDefault="002E1D1C" w:rsidP="00D02293"/>
    <w:p w14:paraId="61ED8E8D" w14:textId="77777777" w:rsidR="00864A36" w:rsidRDefault="00864A36" w:rsidP="00D02293"/>
    <w:p w14:paraId="718299C0" w14:textId="77777777" w:rsidR="00864A36" w:rsidRDefault="00864A36" w:rsidP="00D02293"/>
    <w:p w14:paraId="33A90568" w14:textId="77777777" w:rsidR="00864A36" w:rsidRDefault="00864A36" w:rsidP="00D02293"/>
    <w:p w14:paraId="596535EC" w14:textId="77777777" w:rsidR="00864A36" w:rsidRDefault="00864A36" w:rsidP="00D02293"/>
    <w:p w14:paraId="1AD27188" w14:textId="77777777" w:rsidR="00864A36" w:rsidRDefault="00864A36" w:rsidP="00D02293"/>
    <w:p w14:paraId="165A3D3C" w14:textId="77777777" w:rsidR="00864A36" w:rsidRDefault="00864A36" w:rsidP="00D02293"/>
    <w:p w14:paraId="2FCAAEB8" w14:textId="2D0A34D7" w:rsidR="00D02293" w:rsidRDefault="00D02293" w:rsidP="006F0BD5">
      <w:pPr>
        <w:pStyle w:val="ListParagraph"/>
        <w:numPr>
          <w:ilvl w:val="0"/>
          <w:numId w:val="9"/>
        </w:numPr>
      </w:pPr>
      <w:r>
        <w:t xml:space="preserve">It will </w:t>
      </w:r>
      <w:r w:rsidRPr="004832F7">
        <w:rPr>
          <w:b/>
        </w:rPr>
        <w:t>loop through each product</w:t>
      </w:r>
      <w:r>
        <w:t xml:space="preserve"> and</w:t>
      </w:r>
      <w:r w:rsidR="004832F7">
        <w:t xml:space="preserve"> render its </w:t>
      </w:r>
      <w:r w:rsidR="004832F7" w:rsidRPr="004832F7">
        <w:rPr>
          <w:b/>
        </w:rPr>
        <w:t>name, price and two buttons</w:t>
      </w:r>
      <w:r w:rsidR="004832F7">
        <w:rPr>
          <w:b/>
        </w:rPr>
        <w:t>(edit and delete)</w:t>
      </w:r>
    </w:p>
    <w:p w14:paraId="3F4E4147" w14:textId="77777777" w:rsidR="00864A36" w:rsidRDefault="004832F7" w:rsidP="004832F7">
      <w:r>
        <w:t xml:space="preserve">In order to loop through the products, we need to </w:t>
      </w:r>
      <w:r w:rsidRPr="004832F7">
        <w:rPr>
          <w:b/>
        </w:rPr>
        <w:t>pass them to the view</w:t>
      </w:r>
      <w:r>
        <w:t xml:space="preserve">. </w:t>
      </w:r>
    </w:p>
    <w:p w14:paraId="33BF2101" w14:textId="77777777" w:rsidR="00864A36" w:rsidRDefault="004832F7" w:rsidP="004832F7">
      <w:r>
        <w:t xml:space="preserve">So </w:t>
      </w:r>
      <w:r w:rsidR="00E90706">
        <w:t xml:space="preserve">let us create </w:t>
      </w:r>
      <w:r w:rsidR="00AC0023">
        <w:t xml:space="preserve">the </w:t>
      </w:r>
      <w:r w:rsidR="00AC0023" w:rsidRPr="00AC0023">
        <w:rPr>
          <w:b/>
        </w:rPr>
        <w:t>"service"</w:t>
      </w:r>
      <w:r w:rsidR="00AC0023">
        <w:t xml:space="preserve"> functions</w:t>
      </w:r>
      <w:r w:rsidR="00E90706">
        <w:t xml:space="preserve"> that will do this.</w:t>
      </w:r>
    </w:p>
    <w:p w14:paraId="7B99E143" w14:textId="4661FEA0" w:rsidR="004832F7" w:rsidRDefault="00E90706" w:rsidP="004832F7">
      <w:r>
        <w:t xml:space="preserve"> </w:t>
      </w:r>
      <w:r w:rsidR="00864A36">
        <w:t>Inside</w:t>
      </w:r>
      <w:r>
        <w:t xml:space="preserve"> </w:t>
      </w:r>
      <w:r w:rsidRPr="00E90706">
        <w:rPr>
          <w:b/>
        </w:rPr>
        <w:t>"home-controller.js"</w:t>
      </w:r>
      <w:r w:rsidR="00AC0023">
        <w:rPr>
          <w:b/>
        </w:rPr>
        <w:t xml:space="preserve"> </w:t>
      </w:r>
      <w:r>
        <w:t>add the following code</w:t>
      </w:r>
      <w:r w:rsidR="004832F7">
        <w:t>:</w:t>
      </w:r>
    </w:p>
    <w:p w14:paraId="4F4D30FC" w14:textId="719B2D1B" w:rsidR="004832F7" w:rsidRDefault="00AC0023" w:rsidP="004832F7">
      <w:r>
        <w:rPr>
          <w:noProof/>
          <w:lang w:val="bg-BG" w:eastAsia="bg-BG"/>
        </w:rPr>
        <w:drawing>
          <wp:inline distT="0" distB="0" distL="0" distR="0" wp14:anchorId="691E5E31" wp14:editId="23346708">
            <wp:extent cx="4572000" cy="3850668"/>
            <wp:effectExtent l="19050" t="19050" r="19050" b="1651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056" cy="38557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4B0EF" w14:textId="45FA08A8" w:rsidR="004832F7" w:rsidRDefault="00E90706" w:rsidP="006F0BD5">
      <w:pPr>
        <w:pStyle w:val="ListParagraph"/>
        <w:numPr>
          <w:ilvl w:val="0"/>
          <w:numId w:val="10"/>
        </w:numPr>
      </w:pPr>
      <w:r>
        <w:t xml:space="preserve">These are all the methods we are going to use to </w:t>
      </w:r>
      <w:r w:rsidRPr="00864A36">
        <w:rPr>
          <w:b/>
        </w:rPr>
        <w:t>create</w:t>
      </w:r>
      <w:r>
        <w:t>,</w:t>
      </w:r>
      <w:r w:rsidR="00864A36">
        <w:t xml:space="preserve"> </w:t>
      </w:r>
      <w:r w:rsidR="00864A36" w:rsidRPr="00864A36">
        <w:rPr>
          <w:b/>
        </w:rPr>
        <w:t>read</w:t>
      </w:r>
      <w:r w:rsidR="00864A36">
        <w:t>,</w:t>
      </w:r>
      <w:r>
        <w:t xml:space="preserve"> </w:t>
      </w:r>
      <w:r w:rsidRPr="00864A36">
        <w:rPr>
          <w:b/>
        </w:rPr>
        <w:t>update</w:t>
      </w:r>
      <w:r>
        <w:t xml:space="preserve"> and </w:t>
      </w:r>
      <w:r w:rsidRPr="00864A36">
        <w:rPr>
          <w:b/>
        </w:rPr>
        <w:t>delete</w:t>
      </w:r>
      <w:r>
        <w:t xml:space="preserve"> a product</w:t>
      </w:r>
    </w:p>
    <w:p w14:paraId="78580929" w14:textId="4D32EB5A" w:rsidR="00B42479" w:rsidRDefault="00E90706" w:rsidP="006F0BD5">
      <w:pPr>
        <w:pStyle w:val="ListParagraph"/>
        <w:numPr>
          <w:ilvl w:val="0"/>
          <w:numId w:val="10"/>
        </w:numPr>
      </w:pPr>
      <w:r>
        <w:t xml:space="preserve">As you see, we </w:t>
      </w:r>
      <w:r w:rsidR="00AC0023">
        <w:t xml:space="preserve">use </w:t>
      </w:r>
      <w:r w:rsidRPr="00864A36">
        <w:rPr>
          <w:b/>
        </w:rPr>
        <w:t>Product</w:t>
      </w:r>
      <w:r>
        <w:t xml:space="preserve">. </w:t>
      </w:r>
      <w:r w:rsidR="00864A36">
        <w:t xml:space="preserve">You have to require it at the </w:t>
      </w:r>
      <w:r w:rsidR="00864A36" w:rsidRPr="00864A36">
        <w:rPr>
          <w:b/>
        </w:rPr>
        <w:t>beginning</w:t>
      </w:r>
      <w:r w:rsidR="00864A36">
        <w:t xml:space="preserve"> of the file:</w:t>
      </w:r>
    </w:p>
    <w:p w14:paraId="412F433A" w14:textId="7A0D331E" w:rsidR="00864A36" w:rsidRDefault="00864A36" w:rsidP="00864A36">
      <w:pPr>
        <w:ind w:left="360"/>
      </w:pPr>
      <w:r>
        <w:rPr>
          <w:noProof/>
          <w:lang w:val="bg-BG" w:eastAsia="bg-BG"/>
        </w:rPr>
        <w:drawing>
          <wp:inline distT="0" distB="0" distL="0" distR="0" wp14:anchorId="676F0713" wp14:editId="323BE85F">
            <wp:extent cx="4953000" cy="3714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1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99AA1" w14:textId="77777777" w:rsidR="00864A36" w:rsidRDefault="004252D6" w:rsidP="004252D6">
      <w:pPr>
        <w:pStyle w:val="Heading2"/>
      </w:pPr>
      <w:r>
        <w:t>C</w:t>
      </w:r>
      <w:r w:rsidR="00864A36">
        <w:t>reating a Product</w:t>
      </w:r>
    </w:p>
    <w:p w14:paraId="29DC1C49" w14:textId="77777777" w:rsidR="00864A36" w:rsidRDefault="00864A36" w:rsidP="00864A36">
      <w:r>
        <w:t xml:space="preserve">Now let us implement the </w:t>
      </w:r>
      <w:r w:rsidRPr="00E90706">
        <w:rPr>
          <w:b/>
        </w:rPr>
        <w:t>post on "/create"</w:t>
      </w:r>
      <w:r>
        <w:t xml:space="preserve">. Go back to the </w:t>
      </w:r>
      <w:r w:rsidRPr="004252D6">
        <w:rPr>
          <w:rFonts w:ascii="Consolas" w:hAnsi="Consolas"/>
          <w:b/>
        </w:rPr>
        <w:t>home-controller.js</w:t>
      </w:r>
      <w:r>
        <w:t xml:space="preserve"> and add the following:</w:t>
      </w:r>
    </w:p>
    <w:p w14:paraId="3FDA0419" w14:textId="511914E8" w:rsidR="00864A36" w:rsidRPr="00864A36" w:rsidRDefault="00864A36" w:rsidP="00864A36">
      <w:r>
        <w:rPr>
          <w:noProof/>
          <w:lang w:val="bg-BG" w:eastAsia="bg-BG"/>
        </w:rPr>
        <w:lastRenderedPageBreak/>
        <w:drawing>
          <wp:inline distT="0" distB="0" distL="0" distR="0" wp14:anchorId="4A43F0A8" wp14:editId="2B7437D9">
            <wp:extent cx="4930140" cy="1722120"/>
            <wp:effectExtent l="19050" t="19050" r="22860" b="11430"/>
            <wp:docPr id="42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7221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852A0" w14:textId="7F07F17C" w:rsidR="00B42479" w:rsidRPr="00B42479" w:rsidRDefault="00864A36" w:rsidP="00E90706">
      <w:pPr>
        <w:pStyle w:val="Heading2"/>
      </w:pPr>
      <w:r>
        <w:t>Listing A</w:t>
      </w:r>
      <w:r w:rsidR="004252D6">
        <w:t>ll Products</w:t>
      </w:r>
    </w:p>
    <w:p w14:paraId="62946C6E" w14:textId="0EC5847C" w:rsidR="004832F7" w:rsidRDefault="00B42479" w:rsidP="004832F7">
      <w:r>
        <w:t xml:space="preserve">Next, we are going to modify our get on </w:t>
      </w:r>
      <w:r w:rsidRPr="004252D6">
        <w:rPr>
          <w:b/>
        </w:rPr>
        <w:t>"/"</w:t>
      </w:r>
      <w:r>
        <w:t>, so we pass the products to the view:</w:t>
      </w:r>
    </w:p>
    <w:p w14:paraId="374F238C" w14:textId="6C41E779" w:rsidR="004832F7" w:rsidRDefault="004252D6" w:rsidP="004832F7">
      <w:r>
        <w:rPr>
          <w:noProof/>
          <w:lang w:val="bg-BG" w:eastAsia="bg-BG"/>
        </w:rPr>
        <w:drawing>
          <wp:inline distT="0" distB="0" distL="0" distR="0" wp14:anchorId="375A1122" wp14:editId="561050EB">
            <wp:extent cx="5760720" cy="1427172"/>
            <wp:effectExtent l="19050" t="19050" r="11430" b="2095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1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1F53C" w14:textId="423B1AEC" w:rsidR="004832F7" w:rsidRDefault="004832F7" w:rsidP="004832F7">
      <w:r w:rsidRPr="00864A36">
        <w:rPr>
          <w:b/>
        </w:rPr>
        <w:t>Restart</w:t>
      </w:r>
      <w:r>
        <w:t xml:space="preserve"> the server and </w:t>
      </w:r>
      <w:r w:rsidRPr="00864A36">
        <w:rPr>
          <w:b/>
        </w:rPr>
        <w:t>reload</w:t>
      </w:r>
      <w:r>
        <w:t xml:space="preserve"> the page. </w:t>
      </w:r>
      <w:r w:rsidR="00B42479">
        <w:t>You should see something like this</w:t>
      </w:r>
      <w:r>
        <w:t>:</w:t>
      </w:r>
    </w:p>
    <w:p w14:paraId="375FCC14" w14:textId="6D48DCC0" w:rsidR="004832F7" w:rsidRDefault="00B42479" w:rsidP="004832F7">
      <w:r>
        <w:rPr>
          <w:noProof/>
          <w:lang w:val="bg-BG" w:eastAsia="bg-BG"/>
        </w:rPr>
        <w:drawing>
          <wp:inline distT="0" distB="0" distL="0" distR="0" wp14:anchorId="1F4997E1" wp14:editId="2BF8119D">
            <wp:extent cx="5760720" cy="1053417"/>
            <wp:effectExtent l="19050" t="19050" r="11430" b="1397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34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58F71" w14:textId="01594385" w:rsidR="00032877" w:rsidRDefault="004252D6" w:rsidP="00032877">
      <w:r>
        <w:t xml:space="preserve">Try </w:t>
      </w:r>
      <w:r w:rsidRPr="00864A36">
        <w:rPr>
          <w:b/>
        </w:rPr>
        <w:t>adding</w:t>
      </w:r>
      <w:r>
        <w:t xml:space="preserve"> some products</w:t>
      </w:r>
      <w:r w:rsidR="00032877">
        <w:t>:</w:t>
      </w:r>
    </w:p>
    <w:p w14:paraId="67C7E30E" w14:textId="016D73ED" w:rsidR="00032877" w:rsidRDefault="00032877" w:rsidP="00032877">
      <w:r>
        <w:rPr>
          <w:noProof/>
          <w:lang w:val="bg-BG" w:eastAsia="bg-BG"/>
        </w:rPr>
        <w:drawing>
          <wp:inline distT="0" distB="0" distL="0" distR="0" wp14:anchorId="74B37E9E" wp14:editId="5CE3A7DE">
            <wp:extent cx="4122420" cy="1722318"/>
            <wp:effectExtent l="19050" t="19050" r="11430" b="1143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5"/>
                    <a:stretch/>
                  </pic:blipFill>
                  <pic:spPr bwMode="auto">
                    <a:xfrm>
                      <a:off x="0" y="0"/>
                      <a:ext cx="4159989" cy="173801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724E9" w14:textId="445707D4" w:rsidR="000322EB" w:rsidRDefault="000322EB" w:rsidP="000322EB">
      <w:pPr>
        <w:pStyle w:val="Heading2"/>
      </w:pPr>
      <w:r>
        <w:t>Edit Product</w:t>
      </w:r>
    </w:p>
    <w:p w14:paraId="4D2E301E" w14:textId="77777777" w:rsidR="00864A36" w:rsidRDefault="000322EB" w:rsidP="000322EB">
      <w:r>
        <w:t xml:space="preserve">First </w:t>
      </w:r>
      <w:r w:rsidRPr="00864A36">
        <w:rPr>
          <w:b/>
        </w:rPr>
        <w:t>create</w:t>
      </w:r>
      <w:r>
        <w:t xml:space="preserve"> the </w:t>
      </w:r>
      <w:r w:rsidRPr="000322EB">
        <w:rPr>
          <w:b/>
        </w:rPr>
        <w:t>"edit.hbs"</w:t>
      </w:r>
      <w:r>
        <w:t xml:space="preserve"> (in the </w:t>
      </w:r>
      <w:r w:rsidRPr="000322EB">
        <w:rPr>
          <w:b/>
        </w:rPr>
        <w:t>"views" folder</w:t>
      </w:r>
      <w:r>
        <w:t xml:space="preserve"> again).</w:t>
      </w:r>
    </w:p>
    <w:p w14:paraId="2FAFE5AC" w14:textId="44498DDC" w:rsidR="000322EB" w:rsidRDefault="000322EB" w:rsidP="000322EB">
      <w:pPr>
        <w:rPr>
          <w:b/>
        </w:rPr>
      </w:pPr>
      <w:r>
        <w:t xml:space="preserve"> It will be the same as the </w:t>
      </w:r>
      <w:r w:rsidRPr="000322EB">
        <w:rPr>
          <w:b/>
        </w:rPr>
        <w:t>"create.hbs"</w:t>
      </w:r>
      <w:r w:rsidR="00864A36">
        <w:t>, but the fi</w:t>
      </w:r>
      <w:r>
        <w:t>e</w:t>
      </w:r>
      <w:r w:rsidR="00864A36">
        <w:t>l</w:t>
      </w:r>
      <w:r>
        <w:t xml:space="preserve">ds will be </w:t>
      </w:r>
      <w:r w:rsidRPr="000322EB">
        <w:rPr>
          <w:b/>
        </w:rPr>
        <w:t>filled with the existing data</w:t>
      </w:r>
    </w:p>
    <w:p w14:paraId="061455D1" w14:textId="54D4103B" w:rsidR="00562DC3" w:rsidRDefault="00176FCA" w:rsidP="000322EB">
      <w:pPr>
        <w:rPr>
          <w:noProof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566C602" wp14:editId="5125DEB0">
                <wp:simplePos x="0" y="0"/>
                <wp:positionH relativeFrom="column">
                  <wp:posOffset>-285594</wp:posOffset>
                </wp:positionH>
                <wp:positionV relativeFrom="paragraph">
                  <wp:posOffset>-217649</wp:posOffset>
                </wp:positionV>
                <wp:extent cx="6835996" cy="3804295"/>
                <wp:effectExtent l="0" t="0" r="22225" b="24765"/>
                <wp:wrapNone/>
                <wp:docPr id="8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996" cy="3804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7FBE3" w14:textId="4C0E296F" w:rsidR="00562DC3" w:rsidRPr="00E63AA2" w:rsidRDefault="00562DC3" w:rsidP="00562DC3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&lt;h1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style=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"text-align:center"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>Edit Product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&lt;/h1&gt;</w:t>
                            </w:r>
                          </w:p>
                          <w:p w14:paraId="29E7133A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&lt;form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action=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"/edit/{{product.id}}"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method=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"POST"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20D950CB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&lt;div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class=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"form-group"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4BFD427A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&lt;label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for=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"exampleInputName1"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>Name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&lt;/label&gt;</w:t>
                            </w:r>
                          </w:p>
                          <w:p w14:paraId="4DEC2E24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&lt;input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type=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"text"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class=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"form-control"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value=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"{{product.name}}"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name=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"name"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78B30386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&lt;/div&gt;</w:t>
                            </w:r>
                          </w:p>
                          <w:p w14:paraId="069B33D4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&lt;div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class=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"form-group"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0B200125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&lt;label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for=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"exampleInputName1"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>Price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&lt;/label&gt;</w:t>
                            </w:r>
                          </w:p>
                          <w:p w14:paraId="65D89399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&lt;input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type=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"text"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class=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"form-control"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value=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"{{product.price}}"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name=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"price"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</w:p>
                          <w:p w14:paraId="40A34666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&lt;/div&gt;</w:t>
                            </w:r>
                          </w:p>
                          <w:p w14:paraId="52D08D85" w14:textId="77777777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&lt;button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type=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"submit"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 xml:space="preserve"> 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FF0000"/>
                              </w:rPr>
                              <w:t>class=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FF"/>
                              </w:rPr>
                              <w:t>"btn btn-default"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&gt;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  <w:t>Edit</w:t>
                            </w: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&lt;/button&gt;</w:t>
                            </w:r>
                          </w:p>
                          <w:p w14:paraId="3B4D4079" w14:textId="19FD4BCB" w:rsidR="00562DC3" w:rsidRPr="00E63AA2" w:rsidRDefault="00562DC3" w:rsidP="00562DC3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</w:rPr>
                            </w:pPr>
                            <w:r w:rsidRPr="00E63AA2">
                              <w:rPr>
                                <w:rFonts w:ascii="Consolas" w:eastAsia="Times New Roman" w:hAnsi="Consolas" w:cs="Times New Roman"/>
                                <w:color w:val="800000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6C602" id="_x0000_s1029" type="#_x0000_t202" style="position:absolute;margin-left:-22.5pt;margin-top:-17.15pt;width:538.25pt;height:299.5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">
                <v:textbox>
                  <w:txbxContent>
                    <w:p w14:paraId="65D7FBE3" w14:textId="4C0E296F" w:rsidR="00562DC3" w:rsidRPr="00E63AA2" w:rsidRDefault="00562DC3" w:rsidP="00562DC3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&lt;h1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style=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"text-align:center"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>Edit Product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&lt;/h1&gt;</w:t>
                      </w:r>
                    </w:p>
                    <w:p w14:paraId="29E7133A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&lt;form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action=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"/edit/{{product.id}}"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method=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"POST"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</w:p>
                    <w:p w14:paraId="20D950CB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&lt;div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class=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"form-group"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</w:p>
                    <w:p w14:paraId="4BFD427A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&lt;label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for=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"exampleInputName1"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>Name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&lt;/label&gt;</w:t>
                      </w:r>
                    </w:p>
                    <w:p w14:paraId="4DEC2E24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&lt;input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type=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"text"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class=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"form-control"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value=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"{{product.name}}"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name=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"name"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</w:p>
                    <w:p w14:paraId="78B30386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&lt;/div&gt;</w:t>
                      </w:r>
                    </w:p>
                    <w:p w14:paraId="069B33D4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&lt;div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class=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"form-group"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</w:p>
                    <w:p w14:paraId="0B200125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&lt;label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for=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"exampleInputName1"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>Price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&lt;/label&gt;</w:t>
                      </w:r>
                    </w:p>
                    <w:p w14:paraId="65D89399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&lt;input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type=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"text"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class=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"form-control"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value=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"{{product.price}}"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name=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"price"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</w:p>
                    <w:p w14:paraId="40A34666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&lt;/div&gt;</w:t>
                      </w:r>
                    </w:p>
                    <w:p w14:paraId="52D08D85" w14:textId="77777777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&lt;button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type=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"submit"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 xml:space="preserve"> 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FF0000"/>
                        </w:rPr>
                        <w:t>class=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FF"/>
                        </w:rPr>
                        <w:t>"btn btn-default"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&gt;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000000"/>
                        </w:rPr>
                        <w:t>Edit</w:t>
                      </w: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&lt;/button&gt;</w:t>
                      </w:r>
                    </w:p>
                    <w:p w14:paraId="3B4D4079" w14:textId="19FD4BCB" w:rsidR="00562DC3" w:rsidRPr="00E63AA2" w:rsidRDefault="00562DC3" w:rsidP="00562DC3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</w:rPr>
                      </w:pPr>
                      <w:r w:rsidRPr="00E63AA2">
                        <w:rPr>
                          <w:rFonts w:ascii="Consolas" w:eastAsia="Times New Roman" w:hAnsi="Consolas" w:cs="Times New Roman"/>
                          <w:color w:val="800000"/>
                        </w:rPr>
                        <w:t>&lt;/form&gt;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52CD551" w14:textId="1A5331C3" w:rsidR="00562DC3" w:rsidRDefault="00562DC3" w:rsidP="000322EB">
      <w:pPr>
        <w:rPr>
          <w:noProof/>
        </w:rPr>
      </w:pPr>
    </w:p>
    <w:p w14:paraId="2171153D" w14:textId="3374A962" w:rsidR="00562DC3" w:rsidRDefault="00562DC3" w:rsidP="000322EB">
      <w:pPr>
        <w:rPr>
          <w:noProof/>
        </w:rPr>
      </w:pPr>
    </w:p>
    <w:p w14:paraId="141D5185" w14:textId="77777777" w:rsidR="00E63AA2" w:rsidRDefault="00E63AA2" w:rsidP="000322EB"/>
    <w:p w14:paraId="49AA1316" w14:textId="076AE2B1" w:rsidR="00EC2751" w:rsidRDefault="00EC2751" w:rsidP="00EC2751"/>
    <w:p w14:paraId="1CAB2051" w14:textId="77777777" w:rsidR="00EC2751" w:rsidRDefault="00EC2751" w:rsidP="00EC2751"/>
    <w:p w14:paraId="58D8A96C" w14:textId="77777777" w:rsidR="00EC2751" w:rsidRDefault="00EC2751" w:rsidP="00EC2751"/>
    <w:p w14:paraId="0AE87D83" w14:textId="77777777" w:rsidR="00EC2751" w:rsidRDefault="00EC2751" w:rsidP="00EC2751"/>
    <w:p w14:paraId="1423C5F0" w14:textId="77777777" w:rsidR="00EC2751" w:rsidRDefault="00EC2751" w:rsidP="00EC2751"/>
    <w:p w14:paraId="3B6D3645" w14:textId="77777777" w:rsidR="00EC2751" w:rsidRDefault="00EC2751" w:rsidP="00EC2751"/>
    <w:p w14:paraId="6CACE318" w14:textId="77777777" w:rsidR="00EC2751" w:rsidRDefault="00EC2751" w:rsidP="00EC2751"/>
    <w:p w14:paraId="3F90F3F9" w14:textId="77777777" w:rsidR="00EC2751" w:rsidRDefault="00EC2751" w:rsidP="00EC2751"/>
    <w:p w14:paraId="36EC72CC" w14:textId="77777777" w:rsidR="00EC2751" w:rsidRDefault="00EC2751" w:rsidP="00EC2751"/>
    <w:p w14:paraId="1459D2CD" w14:textId="77777777" w:rsidR="00864A36" w:rsidRDefault="00864A36" w:rsidP="00EC2751"/>
    <w:p w14:paraId="4D1C44E7" w14:textId="21955AAB" w:rsidR="000322EB" w:rsidRDefault="00EC2751" w:rsidP="00EC2751">
      <w:pPr>
        <w:pStyle w:val="ListParagraph"/>
        <w:numPr>
          <w:ilvl w:val="0"/>
          <w:numId w:val="12"/>
        </w:numPr>
      </w:pPr>
      <w:r>
        <w:t xml:space="preserve">In order to </w:t>
      </w:r>
      <w:r w:rsidR="000322EB">
        <w:t>fill the fields, we need to have the existing product (we will pass it to the view)</w:t>
      </w:r>
    </w:p>
    <w:p w14:paraId="2CCB7525" w14:textId="50B09BEB" w:rsidR="00864A36" w:rsidRDefault="000322EB" w:rsidP="000322EB">
      <w:pPr>
        <w:pStyle w:val="ListParagraph"/>
        <w:numPr>
          <w:ilvl w:val="0"/>
          <w:numId w:val="12"/>
        </w:numPr>
      </w:pPr>
      <w:r>
        <w:t xml:space="preserve">The action of the form will be to </w:t>
      </w:r>
      <w:r w:rsidRPr="000322EB">
        <w:rPr>
          <w:b/>
        </w:rPr>
        <w:t>"/edit/{productID}"</w:t>
      </w:r>
      <w:r>
        <w:rPr>
          <w:b/>
        </w:rPr>
        <w:t xml:space="preserve"> with method "POST"</w:t>
      </w:r>
      <w:r>
        <w:t>, so we know which product to edit</w:t>
      </w:r>
    </w:p>
    <w:p w14:paraId="76C0DF98" w14:textId="7692C4C6" w:rsidR="000322EB" w:rsidRDefault="000E70B0" w:rsidP="000322EB">
      <w:r>
        <w:t>Now</w:t>
      </w:r>
      <w:r w:rsidR="000322EB">
        <w:t xml:space="preserve"> let us implement the get on edit:</w:t>
      </w:r>
    </w:p>
    <w:p w14:paraId="604EB105" w14:textId="37F25416" w:rsidR="000322EB" w:rsidRDefault="004252D6" w:rsidP="000322EB">
      <w:r>
        <w:rPr>
          <w:noProof/>
          <w:lang w:val="bg-BG" w:eastAsia="bg-BG"/>
        </w:rPr>
        <w:drawing>
          <wp:inline distT="0" distB="0" distL="0" distR="0" wp14:anchorId="66909E84" wp14:editId="144377BD">
            <wp:extent cx="5585460" cy="1737360"/>
            <wp:effectExtent l="19050" t="19050" r="15240" b="1524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737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E5522" w14:textId="74B7D772" w:rsidR="000322EB" w:rsidRDefault="000322EB" w:rsidP="006F0BD5">
      <w:pPr>
        <w:pStyle w:val="ListParagraph"/>
        <w:numPr>
          <w:ilvl w:val="0"/>
          <w:numId w:val="13"/>
        </w:numPr>
      </w:pPr>
      <w:r w:rsidRPr="007F7735">
        <w:rPr>
          <w:b/>
        </w:rPr>
        <w:t>id</w:t>
      </w:r>
      <w:r>
        <w:t xml:space="preserve"> – </w:t>
      </w:r>
      <w:r w:rsidR="00292B1E">
        <w:t xml:space="preserve">we get the id from the </w:t>
      </w:r>
      <w:r w:rsidR="00292B1E" w:rsidRPr="00665626">
        <w:rPr>
          <w:b/>
        </w:rPr>
        <w:t>request url</w:t>
      </w:r>
    </w:p>
    <w:p w14:paraId="3055CC9C" w14:textId="4BD13975" w:rsidR="000322EB" w:rsidRDefault="00171191" w:rsidP="006F0BD5">
      <w:pPr>
        <w:pStyle w:val="ListParagraph"/>
        <w:numPr>
          <w:ilvl w:val="0"/>
          <w:numId w:val="13"/>
        </w:numPr>
      </w:pPr>
      <w:r>
        <w:t>We use the</w:t>
      </w:r>
      <w:r w:rsidR="007F7735">
        <w:t xml:space="preserve"> </w:t>
      </w:r>
      <w:r w:rsidR="007F7735" w:rsidRPr="007F7735">
        <w:rPr>
          <w:b/>
        </w:rPr>
        <w:t xml:space="preserve">findById </w:t>
      </w:r>
      <w:r>
        <w:t>function.</w:t>
      </w:r>
    </w:p>
    <w:p w14:paraId="7270F109" w14:textId="2B8D2EB0" w:rsidR="007F7735" w:rsidRDefault="007F7735" w:rsidP="006F0BD5">
      <w:pPr>
        <w:pStyle w:val="ListParagraph"/>
        <w:numPr>
          <w:ilvl w:val="0"/>
          <w:numId w:val="13"/>
        </w:numPr>
      </w:pPr>
      <w:r>
        <w:t xml:space="preserve">Then after we </w:t>
      </w:r>
      <w:r w:rsidRPr="007F7735">
        <w:rPr>
          <w:b/>
        </w:rPr>
        <w:t>get the product</w:t>
      </w:r>
      <w:r>
        <w:t xml:space="preserve">, we </w:t>
      </w:r>
      <w:r w:rsidRPr="007F7735">
        <w:rPr>
          <w:b/>
        </w:rPr>
        <w:t xml:space="preserve">pass it to the view </w:t>
      </w:r>
      <w:r>
        <w:t>and render it</w:t>
      </w:r>
    </w:p>
    <w:p w14:paraId="4F19E27E" w14:textId="77777777" w:rsidR="00EC2751" w:rsidRDefault="00EC2751" w:rsidP="00171191">
      <w:pPr>
        <w:pStyle w:val="ListParagraph"/>
      </w:pPr>
    </w:p>
    <w:p w14:paraId="26262506" w14:textId="77777777" w:rsidR="00665626" w:rsidRDefault="00665626" w:rsidP="00171191">
      <w:pPr>
        <w:pStyle w:val="ListParagraph"/>
      </w:pPr>
    </w:p>
    <w:p w14:paraId="20670F27" w14:textId="77777777" w:rsidR="00665626" w:rsidRDefault="00665626" w:rsidP="00171191">
      <w:pPr>
        <w:pStyle w:val="ListParagraph"/>
      </w:pPr>
    </w:p>
    <w:p w14:paraId="225A780A" w14:textId="77777777" w:rsidR="00665626" w:rsidRDefault="00665626" w:rsidP="00171191">
      <w:pPr>
        <w:pStyle w:val="ListParagraph"/>
      </w:pPr>
    </w:p>
    <w:p w14:paraId="6919928A" w14:textId="77777777" w:rsidR="00176FCA" w:rsidRDefault="00176FCA" w:rsidP="00171191">
      <w:pPr>
        <w:pStyle w:val="ListParagraph"/>
      </w:pPr>
    </w:p>
    <w:p w14:paraId="1517B544" w14:textId="77777777" w:rsidR="00176FCA" w:rsidRDefault="00176FCA" w:rsidP="00171191">
      <w:pPr>
        <w:pStyle w:val="ListParagraph"/>
      </w:pPr>
    </w:p>
    <w:p w14:paraId="4991B237" w14:textId="77777777" w:rsidR="00176FCA" w:rsidRPr="00171191" w:rsidRDefault="00176FCA" w:rsidP="00171191">
      <w:pPr>
        <w:pStyle w:val="ListParagraph"/>
      </w:pPr>
    </w:p>
    <w:p w14:paraId="5A9DF4DB" w14:textId="7C3FD3BC" w:rsidR="007F7735" w:rsidRDefault="007F7735" w:rsidP="007F7735">
      <w:r>
        <w:lastRenderedPageBreak/>
        <w:t>Restart server, reload and try to edit a product:</w:t>
      </w:r>
    </w:p>
    <w:p w14:paraId="37AACEA1" w14:textId="658F3A25" w:rsidR="007F7735" w:rsidRDefault="007F7735" w:rsidP="007F7735">
      <w:r>
        <w:rPr>
          <w:noProof/>
          <w:lang w:val="bg-BG" w:eastAsia="bg-BG"/>
        </w:rPr>
        <w:drawing>
          <wp:inline distT="0" distB="0" distL="0" distR="0" wp14:anchorId="5259EF25" wp14:editId="707E89DC">
            <wp:extent cx="5745480" cy="2404155"/>
            <wp:effectExtent l="19050" t="19050" r="26670" b="1524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02"/>
                    <a:stretch/>
                  </pic:blipFill>
                  <pic:spPr bwMode="auto">
                    <a:xfrm>
                      <a:off x="0" y="0"/>
                      <a:ext cx="5753100" cy="240734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DFCA4" w14:textId="6859B3F4" w:rsidR="007F7735" w:rsidRDefault="007F7735" w:rsidP="007F7735">
      <w:r>
        <w:t xml:space="preserve">The post does </w:t>
      </w:r>
      <w:r w:rsidRPr="00665626">
        <w:rPr>
          <w:b/>
        </w:rPr>
        <w:t>not</w:t>
      </w:r>
      <w:r>
        <w:t xml:space="preserve"> work yet. So that is the next step:</w:t>
      </w:r>
    </w:p>
    <w:p w14:paraId="2D81D1C8" w14:textId="6EA9F238" w:rsidR="007F7735" w:rsidRDefault="00334976" w:rsidP="007F7735">
      <w:r>
        <w:rPr>
          <w:noProof/>
          <w:lang w:val="bg-BG" w:eastAsia="bg-BG"/>
        </w:rPr>
        <w:drawing>
          <wp:inline distT="0" distB="0" distL="0" distR="0" wp14:anchorId="5DF82546" wp14:editId="06EF4D29">
            <wp:extent cx="5737860" cy="2011680"/>
            <wp:effectExtent l="19050" t="19050" r="15240" b="2667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011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26056" w14:textId="3DB41F42" w:rsidR="009A3D7E" w:rsidRPr="00171191" w:rsidRDefault="00171191" w:rsidP="006F0BD5">
      <w:pPr>
        <w:pStyle w:val="ListParagraph"/>
        <w:numPr>
          <w:ilvl w:val="0"/>
          <w:numId w:val="14"/>
        </w:numPr>
      </w:pPr>
      <w:r>
        <w:t xml:space="preserve">We use the function </w:t>
      </w:r>
      <w:r w:rsidRPr="00171191">
        <w:rPr>
          <w:b/>
        </w:rPr>
        <w:t>editProduct</w:t>
      </w:r>
    </w:p>
    <w:p w14:paraId="2B756DA9" w14:textId="17F1CBCF" w:rsidR="007F7735" w:rsidRDefault="009A3D7E" w:rsidP="007F7735">
      <w:r>
        <w:t>Restart the server, r</w:t>
      </w:r>
      <w:r w:rsidR="00665626">
        <w:t>eload and try to edit a product.</w:t>
      </w:r>
    </w:p>
    <w:p w14:paraId="19CEA7EB" w14:textId="50239613" w:rsidR="00665626" w:rsidRPr="00665626" w:rsidRDefault="009A3D7E" w:rsidP="00665626">
      <w:pPr>
        <w:pStyle w:val="Heading2"/>
      </w:pPr>
      <w:r>
        <w:t>Delete Product</w:t>
      </w:r>
    </w:p>
    <w:p w14:paraId="5D48C829" w14:textId="2DC05662" w:rsidR="009A3D7E" w:rsidRDefault="009A3D7E" w:rsidP="009A3D7E">
      <w:pPr>
        <w:rPr>
          <w:b/>
        </w:rPr>
      </w:pPr>
      <w:r>
        <w:t xml:space="preserve">The last part is to delete a product. Let us first </w:t>
      </w:r>
      <w:r w:rsidRPr="00665626">
        <w:rPr>
          <w:b/>
        </w:rPr>
        <w:t>create</w:t>
      </w:r>
      <w:r>
        <w:t xml:space="preserve"> the view </w:t>
      </w:r>
      <w:r w:rsidRPr="009A3D7E">
        <w:rPr>
          <w:b/>
        </w:rPr>
        <w:t>"delete.hbs"</w:t>
      </w:r>
      <w:r>
        <w:rPr>
          <w:b/>
        </w:rPr>
        <w:t>:</w:t>
      </w:r>
    </w:p>
    <w:p w14:paraId="79FB27B6" w14:textId="46BEC245" w:rsidR="009A3D7E" w:rsidRDefault="00665626" w:rsidP="009A3D7E">
      <w:pPr>
        <w:rPr>
          <w:noProof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F1FDEAA" wp14:editId="6D07763B">
                <wp:simplePos x="0" y="0"/>
                <wp:positionH relativeFrom="column">
                  <wp:posOffset>48834</wp:posOffset>
                </wp:positionH>
                <wp:positionV relativeFrom="paragraph">
                  <wp:posOffset>41791</wp:posOffset>
                </wp:positionV>
                <wp:extent cx="5598866" cy="1975495"/>
                <wp:effectExtent l="0" t="0" r="20955" b="24765"/>
                <wp:wrapNone/>
                <wp:docPr id="11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866" cy="1975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5CCFA" w14:textId="02B551AC" w:rsidR="000E70B0" w:rsidRPr="000E70B0" w:rsidRDefault="000E70B0" w:rsidP="000E70B0">
                            <w:pPr>
                              <w:shd w:val="clear" w:color="auto" w:fill="FFFFFF"/>
                              <w:spacing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&lt;h2&gt;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Are you sure you want to delete that product?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&lt;/h2&gt;</w:t>
                            </w:r>
                          </w:p>
                          <w:p w14:paraId="7E254B76" w14:textId="77777777" w:rsidR="000E70B0" w:rsidRPr="000E70B0" w:rsidRDefault="000E70B0" w:rsidP="000E70B0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&lt;form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action=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"/delete/{{id}}"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method=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"POST"</w:t>
                            </w:r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77CCFA5B" w14:textId="61E49C26" w:rsidR="000E70B0" w:rsidRPr="000E70B0" w:rsidRDefault="00665626" w:rsidP="000E70B0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&lt;button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"submit"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"btn btn-danger"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Yes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&lt;/button&gt;</w:t>
                            </w:r>
                          </w:p>
                          <w:p w14:paraId="24561231" w14:textId="574E3C15" w:rsidR="00665626" w:rsidRDefault="00665626" w:rsidP="000E70B0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&lt;a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href=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"/"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&gt;&lt;button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type=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"button"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FF0000"/>
                                <w:sz w:val="24"/>
                                <w:szCs w:val="24"/>
                              </w:rPr>
                              <w:t>class=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"btn btn-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4"/>
                                <w:szCs w:val="24"/>
                              </w:rPr>
                              <w:t>primary"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&gt;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  <w:t>Cancel</w:t>
                            </w:r>
                            <w:r w:rsidR="000E70B0"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&lt;/button&gt;&lt;/a&gt;</w:t>
                            </w:r>
                          </w:p>
                          <w:p w14:paraId="33AD152F" w14:textId="1504A1CB" w:rsidR="000E70B0" w:rsidRPr="000E70B0" w:rsidRDefault="000E70B0" w:rsidP="000E70B0">
                            <w:pPr>
                              <w:shd w:val="clear" w:color="auto" w:fill="FFFFFF"/>
                              <w:spacing w:before="0" w:after="0" w:line="45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0E70B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DEAA" id="_x0000_s1030" type="#_x0000_t202" style="position:absolute;margin-left:3.85pt;margin-top:3.3pt;width:440.85pt;height:155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">
                <v:textbox>
                  <w:txbxContent>
                    <w:p w14:paraId="2DD5CCFA" w14:textId="02B551AC" w:rsidR="000E70B0" w:rsidRPr="000E70B0" w:rsidRDefault="000E70B0" w:rsidP="000E70B0">
                      <w:pPr>
                        <w:shd w:val="clear" w:color="auto" w:fill="FFFFFF"/>
                        <w:spacing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&lt;h2&gt;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Are you sure you want to delete that product?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&lt;/h2&gt;</w:t>
                      </w:r>
                    </w:p>
                    <w:p w14:paraId="7E254B76" w14:textId="77777777" w:rsidR="000E70B0" w:rsidRPr="000E70B0" w:rsidRDefault="000E70B0" w:rsidP="000E70B0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&lt;form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action=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"/delete/{{id}}"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method=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"POST"</w:t>
                      </w:r>
                      <w:r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</w:p>
                    <w:p w14:paraId="77CCFA5B" w14:textId="61E49C26" w:rsidR="000E70B0" w:rsidRPr="000E70B0" w:rsidRDefault="00665626" w:rsidP="000E70B0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&lt;button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"submit"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"btn btn-danger"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Yes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&lt;/button&gt;</w:t>
                      </w:r>
                    </w:p>
                    <w:p w14:paraId="24561231" w14:textId="574E3C15" w:rsidR="00665626" w:rsidRDefault="00665626" w:rsidP="000E70B0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&lt;a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href=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"/"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&gt;&lt;button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type=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"button"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FF0000"/>
                          <w:sz w:val="24"/>
                          <w:szCs w:val="24"/>
                        </w:rPr>
                        <w:t>class=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"btn btn-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FF"/>
                          <w:sz w:val="24"/>
                          <w:szCs w:val="24"/>
                        </w:rPr>
                        <w:t>primary"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&gt;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  <w:t>Cancel</w:t>
                      </w:r>
                      <w:r w:rsidR="000E70B0"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&lt;/button&gt;&lt;/a&gt;</w:t>
                      </w:r>
                    </w:p>
                    <w:p w14:paraId="33AD152F" w14:textId="1504A1CB" w:rsidR="000E70B0" w:rsidRPr="000E70B0" w:rsidRDefault="000E70B0" w:rsidP="000E70B0">
                      <w:pPr>
                        <w:shd w:val="clear" w:color="auto" w:fill="FFFFFF"/>
                        <w:spacing w:before="0" w:after="0" w:line="450" w:lineRule="atLeast"/>
                        <w:rPr>
                          <w:rFonts w:ascii="Consolas" w:eastAsia="Times New Roman" w:hAnsi="Consolas" w:cs="Times New Roman"/>
                          <w:color w:val="000000"/>
                          <w:sz w:val="24"/>
                          <w:szCs w:val="24"/>
                        </w:rPr>
                      </w:pPr>
                      <w:r w:rsidRPr="000E70B0">
                        <w:rPr>
                          <w:rFonts w:ascii="Consolas" w:eastAsia="Times New Roman" w:hAnsi="Consolas" w:cs="Times New Roman"/>
                          <w:color w:val="800000"/>
                          <w:sz w:val="24"/>
                          <w:szCs w:val="24"/>
                        </w:rPr>
                        <w:t>&lt;/form&gt;</w:t>
                      </w:r>
                    </w:p>
                  </w:txbxContent>
                </v:textbox>
              </v:shape>
            </w:pict>
          </mc:Fallback>
        </mc:AlternateContent>
      </w:r>
    </w:p>
    <w:p w14:paraId="7AF9B8E9" w14:textId="214774BF" w:rsidR="000E70B0" w:rsidRDefault="000E70B0" w:rsidP="009A3D7E">
      <w:pPr>
        <w:rPr>
          <w:noProof/>
        </w:rPr>
      </w:pPr>
    </w:p>
    <w:p w14:paraId="5937C518" w14:textId="77777777" w:rsidR="000E70B0" w:rsidRDefault="000E70B0" w:rsidP="009A3D7E">
      <w:pPr>
        <w:rPr>
          <w:noProof/>
        </w:rPr>
      </w:pPr>
    </w:p>
    <w:p w14:paraId="4B910CB3" w14:textId="77777777" w:rsidR="000E70B0" w:rsidRDefault="000E70B0" w:rsidP="009A3D7E">
      <w:pPr>
        <w:rPr>
          <w:noProof/>
        </w:rPr>
      </w:pPr>
    </w:p>
    <w:p w14:paraId="54D0A819" w14:textId="77777777" w:rsidR="00665626" w:rsidRDefault="00665626" w:rsidP="009A3D7E">
      <w:pPr>
        <w:rPr>
          <w:noProof/>
        </w:rPr>
      </w:pPr>
    </w:p>
    <w:p w14:paraId="3356F9B4" w14:textId="77777777" w:rsidR="00665626" w:rsidRDefault="00665626" w:rsidP="009A3D7E">
      <w:pPr>
        <w:rPr>
          <w:noProof/>
        </w:rPr>
      </w:pPr>
    </w:p>
    <w:p w14:paraId="7346C04B" w14:textId="77777777" w:rsidR="00EC2751" w:rsidRDefault="00EC2751" w:rsidP="000E70B0"/>
    <w:p w14:paraId="76D29ED0" w14:textId="77777777" w:rsidR="00665626" w:rsidRDefault="00665626" w:rsidP="000E70B0"/>
    <w:p w14:paraId="3EA4125B" w14:textId="3BC7B0B3" w:rsidR="009A3D7E" w:rsidRDefault="009A3D7E" w:rsidP="009A3D7E">
      <w:r>
        <w:lastRenderedPageBreak/>
        <w:t xml:space="preserve">Go to </w:t>
      </w:r>
      <w:r w:rsidR="00292B1E" w:rsidRPr="00292B1E">
        <w:rPr>
          <w:rFonts w:ascii="Consolas" w:hAnsi="Consolas"/>
          <w:b/>
        </w:rPr>
        <w:t>home-controller</w:t>
      </w:r>
      <w:r w:rsidRPr="00292B1E">
        <w:rPr>
          <w:rFonts w:ascii="Consolas" w:hAnsi="Consolas"/>
          <w:b/>
        </w:rPr>
        <w:t>.js</w:t>
      </w:r>
      <w:r>
        <w:t xml:space="preserve"> and add the following code:</w:t>
      </w:r>
    </w:p>
    <w:p w14:paraId="6492FDAF" w14:textId="57D04414" w:rsidR="009A3D7E" w:rsidRDefault="00292B1E" w:rsidP="009A3D7E">
      <w:r>
        <w:rPr>
          <w:noProof/>
          <w:lang w:val="bg-BG" w:eastAsia="bg-BG"/>
        </w:rPr>
        <w:drawing>
          <wp:inline distT="0" distB="0" distL="0" distR="0" wp14:anchorId="6BD0A2FB" wp14:editId="1CC4D8FB">
            <wp:extent cx="4998720" cy="1242060"/>
            <wp:effectExtent l="19050" t="19050" r="11430" b="1524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242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E1303" w14:textId="77777777" w:rsidR="00D4748C" w:rsidRPr="00D4748C" w:rsidRDefault="009A3D7E" w:rsidP="006F0BD5">
      <w:pPr>
        <w:pStyle w:val="ListParagraph"/>
        <w:numPr>
          <w:ilvl w:val="0"/>
          <w:numId w:val="14"/>
        </w:numPr>
      </w:pPr>
      <w:r>
        <w:t>We pass the id, because we wan</w:t>
      </w:r>
      <w:bookmarkStart w:id="0" w:name="_GoBack"/>
      <w:bookmarkEnd w:id="0"/>
      <w:r>
        <w:t xml:space="preserve">t to know which </w:t>
      </w:r>
      <w:r w:rsidRPr="009A3D7E">
        <w:rPr>
          <w:b/>
        </w:rPr>
        <w:t>product</w:t>
      </w:r>
      <w:r>
        <w:t xml:space="preserve"> we want to </w:t>
      </w:r>
      <w:r w:rsidRPr="009A3D7E">
        <w:rPr>
          <w:b/>
        </w:rPr>
        <w:t>delete</w:t>
      </w:r>
    </w:p>
    <w:p w14:paraId="297EE452" w14:textId="63E71F21" w:rsidR="00D4748C" w:rsidRDefault="00D4748C" w:rsidP="00665626">
      <w:r>
        <w:t>Now let us create the post on delete:</w:t>
      </w:r>
    </w:p>
    <w:p w14:paraId="45194151" w14:textId="2ADA706F" w:rsidR="00171191" w:rsidRDefault="00292B1E" w:rsidP="00171191">
      <w:r>
        <w:rPr>
          <w:noProof/>
          <w:lang w:val="bg-BG" w:eastAsia="bg-BG"/>
        </w:rPr>
        <w:drawing>
          <wp:inline distT="0" distB="0" distL="0" distR="0" wp14:anchorId="19182F2A" wp14:editId="67FFC7C6">
            <wp:extent cx="4892040" cy="1706880"/>
            <wp:effectExtent l="19050" t="19050" r="22860" b="2667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706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8F26A" w14:textId="32D88A4D" w:rsidR="009A3D7E" w:rsidRPr="00D4748C" w:rsidRDefault="00D4748C" w:rsidP="00D4748C">
      <w:r>
        <w:t xml:space="preserve">Restart the server, reload </w:t>
      </w:r>
      <w:r w:rsidR="00334976">
        <w:t xml:space="preserve">and now you have a </w:t>
      </w:r>
      <w:r w:rsidR="00334976" w:rsidRPr="00D4748C">
        <w:rPr>
          <w:b/>
        </w:rPr>
        <w:t>web page with all of the CRUD operation</w:t>
      </w:r>
    </w:p>
    <w:sectPr w:rsidR="009A3D7E" w:rsidRPr="00D4748C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8D2E55" w14:textId="77777777" w:rsidR="004C767F" w:rsidRDefault="004C767F" w:rsidP="000328AE">
      <w:pPr>
        <w:spacing w:before="0" w:after="0" w:line="240" w:lineRule="auto"/>
      </w:pPr>
      <w:r>
        <w:separator/>
      </w:r>
    </w:p>
  </w:endnote>
  <w:endnote w:type="continuationSeparator" w:id="0">
    <w:p w14:paraId="31EE24D7" w14:textId="77777777" w:rsidR="004C767F" w:rsidRDefault="004C767F" w:rsidP="000328A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3B9877" w14:textId="77777777" w:rsidR="00353FF2" w:rsidRPr="00AC77AD" w:rsidRDefault="00353FF2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254C4E8" wp14:editId="5912AA2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3C17A5DD" wp14:editId="7242F27D">
          <wp:extent cx="1419225" cy="352425"/>
          <wp:effectExtent l="0" t="0" r="9525" b="9525"/>
          <wp:docPr id="17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D5D9222" wp14:editId="59BBEB6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3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5171F2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EaxHe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42D272" wp14:editId="339014D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A9DAFFD" w14:textId="77777777" w:rsidR="00353FF2" w:rsidRPr="008C2B83" w:rsidRDefault="00353FF2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76FC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76FCA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2D272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1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3A9DAFFD" w14:textId="77777777" w:rsidR="00353FF2" w:rsidRPr="008C2B83" w:rsidRDefault="00353FF2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76FC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76FCA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7C4323" wp14:editId="6F28770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37FF89A" w14:textId="77777777" w:rsidR="00353FF2" w:rsidRDefault="00353FF2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7C4323" id="Text Box 18" o:spid="_x0000_s1032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037FF89A" w14:textId="77777777" w:rsidR="00353FF2" w:rsidRDefault="00353FF2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E6BDF52" wp14:editId="0B635696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8B634" w14:textId="77777777" w:rsidR="00353FF2" w:rsidRDefault="00353FF2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1228D16" w14:textId="77777777" w:rsidR="00353FF2" w:rsidRDefault="00353FF2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7856FB" wp14:editId="5EADD025">
                                <wp:extent cx="167005" cy="203387"/>
                                <wp:effectExtent l="0" t="0" r="4445" b="6350"/>
                                <wp:docPr id="22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170A1C" wp14:editId="07EBB8E1">
                                <wp:extent cx="171450" cy="205105"/>
                                <wp:effectExtent l="0" t="0" r="0" b="4445"/>
                                <wp:docPr id="23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204802" wp14:editId="66775E6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6C6737" wp14:editId="35C05065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D8FB00" wp14:editId="7821ED56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89B013D" wp14:editId="7D8B6AE1">
                                <wp:extent cx="190500" cy="190500"/>
                                <wp:effectExtent l="0" t="0" r="0" b="0"/>
                                <wp:docPr id="28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904541" wp14:editId="01BDB0D9">
                                <wp:extent cx="176530" cy="176530"/>
                                <wp:effectExtent l="0" t="0" r="0" b="0"/>
                                <wp:docPr id="29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5362D53" wp14:editId="6A75C7B5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7B5394" wp14:editId="6D423306">
                                <wp:extent cx="215153" cy="209247"/>
                                <wp:effectExtent l="0" t="0" r="0" b="635"/>
                                <wp:docPr id="32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AC5A5A" wp14:editId="3212FB33">
                                <wp:extent cx="200152" cy="200152"/>
                                <wp:effectExtent l="0" t="0" r="9525" b="9525"/>
                                <wp:docPr id="33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6BDF52" id="Text Box 16" o:spid="_x0000_s1033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uZMRZQ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0968B634" w14:textId="77777777" w:rsidR="00353FF2" w:rsidRDefault="00353FF2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1228D16" w14:textId="77777777" w:rsidR="00353FF2" w:rsidRDefault="00353FF2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7856FB" wp14:editId="5EADD025">
                          <wp:extent cx="167005" cy="203387"/>
                          <wp:effectExtent l="0" t="0" r="4445" b="6350"/>
                          <wp:docPr id="22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170A1C" wp14:editId="07EBB8E1">
                          <wp:extent cx="171450" cy="205105"/>
                          <wp:effectExtent l="0" t="0" r="0" b="4445"/>
                          <wp:docPr id="23" name="Picture 14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204802" wp14:editId="66775E6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6C6737" wp14:editId="35C05065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D8FB00" wp14:editId="7821ED56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89B013D" wp14:editId="7D8B6AE1">
                          <wp:extent cx="190500" cy="190500"/>
                          <wp:effectExtent l="0" t="0" r="0" b="0"/>
                          <wp:docPr id="28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904541" wp14:editId="01BDB0D9">
                          <wp:extent cx="176530" cy="176530"/>
                          <wp:effectExtent l="0" t="0" r="0" b="0"/>
                          <wp:docPr id="29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5362D53" wp14:editId="6A75C7B5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7B5394" wp14:editId="6D423306">
                          <wp:extent cx="215153" cy="209247"/>
                          <wp:effectExtent l="0" t="0" r="0" b="635"/>
                          <wp:docPr id="32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AC5A5A" wp14:editId="3212FB33">
                          <wp:extent cx="200152" cy="200152"/>
                          <wp:effectExtent l="0" t="0" r="9525" b="9525"/>
                          <wp:docPr id="33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5673B9E1" w14:textId="77777777" w:rsidR="00353FF2" w:rsidRDefault="00353F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0E0ADB" w14:textId="77777777" w:rsidR="004C767F" w:rsidRDefault="004C767F" w:rsidP="000328AE">
      <w:pPr>
        <w:spacing w:before="0" w:after="0" w:line="240" w:lineRule="auto"/>
      </w:pPr>
      <w:r>
        <w:separator/>
      </w:r>
    </w:p>
  </w:footnote>
  <w:footnote w:type="continuationSeparator" w:id="0">
    <w:p w14:paraId="1A7D13BB" w14:textId="77777777" w:rsidR="004C767F" w:rsidRDefault="004C767F" w:rsidP="000328A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7AF62A5"/>
    <w:multiLevelType w:val="hybridMultilevel"/>
    <w:tmpl w:val="5D306E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26672"/>
    <w:multiLevelType w:val="hybridMultilevel"/>
    <w:tmpl w:val="E6445D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1795F"/>
    <w:multiLevelType w:val="hybridMultilevel"/>
    <w:tmpl w:val="F7F2A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A0804"/>
    <w:multiLevelType w:val="hybridMultilevel"/>
    <w:tmpl w:val="79DEDC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4B7FC8"/>
    <w:multiLevelType w:val="hybridMultilevel"/>
    <w:tmpl w:val="CB1A1D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5F2C51"/>
    <w:multiLevelType w:val="multilevel"/>
    <w:tmpl w:val="968C215C"/>
    <w:styleLink w:val="List1"/>
    <w:lvl w:ilvl="0">
      <w:numFmt w:val="bullet"/>
      <w:lvlText w:val="•"/>
      <w:lvlJc w:val="left"/>
      <w:rPr>
        <w:position w:val="0"/>
        <w:rtl w:val="0"/>
        <w:lang w:val="en-US"/>
      </w:rPr>
    </w:lvl>
    <w:lvl w:ilvl="1">
      <w:start w:val="1"/>
      <w:numFmt w:val="bullet"/>
      <w:lvlText w:val="o"/>
      <w:lvlJc w:val="left"/>
      <w:rPr>
        <w:position w:val="0"/>
        <w:rtl w:val="0"/>
        <w:lang w:val="en-US"/>
      </w:rPr>
    </w:lvl>
    <w:lvl w:ilvl="2">
      <w:start w:val="1"/>
      <w:numFmt w:val="bullet"/>
      <w:lvlText w:val="▪"/>
      <w:lvlJc w:val="left"/>
      <w:rPr>
        <w:position w:val="0"/>
        <w:rtl w:val="0"/>
        <w:lang w:val="en-US"/>
      </w:rPr>
    </w:lvl>
    <w:lvl w:ilvl="3">
      <w:start w:val="1"/>
      <w:numFmt w:val="bullet"/>
      <w:lvlText w:val="•"/>
      <w:lvlJc w:val="left"/>
      <w:rPr>
        <w:position w:val="0"/>
        <w:rtl w:val="0"/>
        <w:lang w:val="en-US"/>
      </w:rPr>
    </w:lvl>
    <w:lvl w:ilvl="4">
      <w:start w:val="1"/>
      <w:numFmt w:val="bullet"/>
      <w:lvlText w:val="o"/>
      <w:lvlJc w:val="left"/>
      <w:rPr>
        <w:position w:val="0"/>
        <w:rtl w:val="0"/>
        <w:lang w:val="en-US"/>
      </w:rPr>
    </w:lvl>
    <w:lvl w:ilvl="5">
      <w:start w:val="1"/>
      <w:numFmt w:val="bullet"/>
      <w:lvlText w:val="▪"/>
      <w:lvlJc w:val="left"/>
      <w:rPr>
        <w:position w:val="0"/>
        <w:rtl w:val="0"/>
        <w:lang w:val="en-US"/>
      </w:rPr>
    </w:lvl>
    <w:lvl w:ilvl="6">
      <w:start w:val="1"/>
      <w:numFmt w:val="bullet"/>
      <w:lvlText w:val="•"/>
      <w:lvlJc w:val="left"/>
      <w:rPr>
        <w:position w:val="0"/>
        <w:rtl w:val="0"/>
        <w:lang w:val="en-US"/>
      </w:rPr>
    </w:lvl>
    <w:lvl w:ilvl="7">
      <w:start w:val="1"/>
      <w:numFmt w:val="bullet"/>
      <w:lvlText w:val="o"/>
      <w:lvlJc w:val="left"/>
      <w:rPr>
        <w:position w:val="0"/>
        <w:rtl w:val="0"/>
        <w:lang w:val="en-US"/>
      </w:rPr>
    </w:lvl>
    <w:lvl w:ilvl="8">
      <w:start w:val="1"/>
      <w:numFmt w:val="bullet"/>
      <w:lvlText w:val="▪"/>
      <w:lvlJc w:val="left"/>
      <w:rPr>
        <w:position w:val="0"/>
        <w:rtl w:val="0"/>
        <w:lang w:val="en-US"/>
      </w:rPr>
    </w:lvl>
  </w:abstractNum>
  <w:abstractNum w:abstractNumId="11" w15:restartNumberingAfterBreak="0">
    <w:nsid w:val="3D1F06C5"/>
    <w:multiLevelType w:val="hybridMultilevel"/>
    <w:tmpl w:val="DD0E10B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AB7236"/>
    <w:multiLevelType w:val="hybridMultilevel"/>
    <w:tmpl w:val="DCB6B2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CC1030"/>
    <w:multiLevelType w:val="hybridMultilevel"/>
    <w:tmpl w:val="8294CC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F418AD"/>
    <w:multiLevelType w:val="multilevel"/>
    <w:tmpl w:val="8FB6CAB8"/>
    <w:styleLink w:val="List0"/>
    <w:lvl w:ilvl="0">
      <w:numFmt w:val="bullet"/>
      <w:lvlText w:val="•"/>
      <w:lvlJc w:val="left"/>
      <w:rPr>
        <w:position w:val="0"/>
        <w:rtl w:val="0"/>
        <w:lang w:val="en-US"/>
      </w:rPr>
    </w:lvl>
    <w:lvl w:ilvl="1">
      <w:start w:val="1"/>
      <w:numFmt w:val="bullet"/>
      <w:lvlText w:val="o"/>
      <w:lvlJc w:val="left"/>
      <w:rPr>
        <w:position w:val="0"/>
        <w:rtl w:val="0"/>
        <w:lang w:val="en-US"/>
      </w:rPr>
    </w:lvl>
    <w:lvl w:ilvl="2">
      <w:start w:val="1"/>
      <w:numFmt w:val="bullet"/>
      <w:lvlText w:val="▪"/>
      <w:lvlJc w:val="left"/>
      <w:rPr>
        <w:position w:val="0"/>
        <w:rtl w:val="0"/>
        <w:lang w:val="en-US"/>
      </w:rPr>
    </w:lvl>
    <w:lvl w:ilvl="3">
      <w:start w:val="1"/>
      <w:numFmt w:val="bullet"/>
      <w:lvlText w:val="•"/>
      <w:lvlJc w:val="left"/>
      <w:rPr>
        <w:position w:val="0"/>
        <w:rtl w:val="0"/>
        <w:lang w:val="en-US"/>
      </w:rPr>
    </w:lvl>
    <w:lvl w:ilvl="4">
      <w:start w:val="1"/>
      <w:numFmt w:val="bullet"/>
      <w:lvlText w:val="o"/>
      <w:lvlJc w:val="left"/>
      <w:rPr>
        <w:position w:val="0"/>
        <w:rtl w:val="0"/>
        <w:lang w:val="en-US"/>
      </w:rPr>
    </w:lvl>
    <w:lvl w:ilvl="5">
      <w:start w:val="1"/>
      <w:numFmt w:val="bullet"/>
      <w:lvlText w:val="▪"/>
      <w:lvlJc w:val="left"/>
      <w:rPr>
        <w:position w:val="0"/>
        <w:rtl w:val="0"/>
        <w:lang w:val="en-US"/>
      </w:rPr>
    </w:lvl>
    <w:lvl w:ilvl="6">
      <w:start w:val="1"/>
      <w:numFmt w:val="bullet"/>
      <w:lvlText w:val="•"/>
      <w:lvlJc w:val="left"/>
      <w:rPr>
        <w:position w:val="0"/>
        <w:rtl w:val="0"/>
        <w:lang w:val="en-US"/>
      </w:rPr>
    </w:lvl>
    <w:lvl w:ilvl="7">
      <w:start w:val="1"/>
      <w:numFmt w:val="bullet"/>
      <w:lvlText w:val="o"/>
      <w:lvlJc w:val="left"/>
      <w:rPr>
        <w:position w:val="0"/>
        <w:rtl w:val="0"/>
        <w:lang w:val="en-US"/>
      </w:rPr>
    </w:lvl>
    <w:lvl w:ilvl="8">
      <w:start w:val="1"/>
      <w:numFmt w:val="bullet"/>
      <w:lvlText w:val="▪"/>
      <w:lvlJc w:val="left"/>
      <w:rPr>
        <w:position w:val="0"/>
        <w:rtl w:val="0"/>
        <w:lang w:val="en-US"/>
      </w:rPr>
    </w:lvl>
  </w:abstractNum>
  <w:abstractNum w:abstractNumId="15" w15:restartNumberingAfterBreak="0">
    <w:nsid w:val="4590589B"/>
    <w:multiLevelType w:val="hybridMultilevel"/>
    <w:tmpl w:val="03529F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03432B"/>
    <w:multiLevelType w:val="hybridMultilevel"/>
    <w:tmpl w:val="35CEA3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8B2AF5"/>
    <w:multiLevelType w:val="hybridMultilevel"/>
    <w:tmpl w:val="8E26B41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3" w15:restartNumberingAfterBreak="0">
    <w:nsid w:val="5DD44A09"/>
    <w:multiLevelType w:val="hybridMultilevel"/>
    <w:tmpl w:val="F9B8A5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5C75A5"/>
    <w:multiLevelType w:val="hybridMultilevel"/>
    <w:tmpl w:val="55A64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3A370F"/>
    <w:multiLevelType w:val="hybridMultilevel"/>
    <w:tmpl w:val="67A6AA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AF7E90"/>
    <w:multiLevelType w:val="hybridMultilevel"/>
    <w:tmpl w:val="5006719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741B8"/>
    <w:multiLevelType w:val="hybridMultilevel"/>
    <w:tmpl w:val="9FF04CE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3"/>
  </w:num>
  <w:num w:numId="4">
    <w:abstractNumId w:val="31"/>
  </w:num>
  <w:num w:numId="5">
    <w:abstractNumId w:val="11"/>
  </w:num>
  <w:num w:numId="6">
    <w:abstractNumId w:val="1"/>
  </w:num>
  <w:num w:numId="7">
    <w:abstractNumId w:val="7"/>
  </w:num>
  <w:num w:numId="8">
    <w:abstractNumId w:val="12"/>
  </w:num>
  <w:num w:numId="9">
    <w:abstractNumId w:val="2"/>
  </w:num>
  <w:num w:numId="10">
    <w:abstractNumId w:val="8"/>
  </w:num>
  <w:num w:numId="11">
    <w:abstractNumId w:val="15"/>
  </w:num>
  <w:num w:numId="12">
    <w:abstractNumId w:val="19"/>
  </w:num>
  <w:num w:numId="13">
    <w:abstractNumId w:val="23"/>
  </w:num>
  <w:num w:numId="14">
    <w:abstractNumId w:val="27"/>
  </w:num>
  <w:num w:numId="15">
    <w:abstractNumId w:val="25"/>
  </w:num>
  <w:num w:numId="16">
    <w:abstractNumId w:val="16"/>
  </w:num>
  <w:num w:numId="17">
    <w:abstractNumId w:val="5"/>
  </w:num>
  <w:num w:numId="18">
    <w:abstractNumId w:val="26"/>
  </w:num>
  <w:num w:numId="19">
    <w:abstractNumId w:val="28"/>
  </w:num>
  <w:num w:numId="20">
    <w:abstractNumId w:val="21"/>
  </w:num>
  <w:num w:numId="21">
    <w:abstractNumId w:val="4"/>
  </w:num>
  <w:num w:numId="22">
    <w:abstractNumId w:val="20"/>
  </w:num>
  <w:num w:numId="23">
    <w:abstractNumId w:val="0"/>
  </w:num>
  <w:num w:numId="24">
    <w:abstractNumId w:val="9"/>
  </w:num>
  <w:num w:numId="25">
    <w:abstractNumId w:val="30"/>
  </w:num>
  <w:num w:numId="26">
    <w:abstractNumId w:val="32"/>
  </w:num>
  <w:num w:numId="27">
    <w:abstractNumId w:val="22"/>
  </w:num>
  <w:num w:numId="28">
    <w:abstractNumId w:val="17"/>
  </w:num>
  <w:num w:numId="29">
    <w:abstractNumId w:val="24"/>
  </w:num>
  <w:num w:numId="30">
    <w:abstractNumId w:val="34"/>
  </w:num>
  <w:num w:numId="31">
    <w:abstractNumId w:val="29"/>
  </w:num>
  <w:num w:numId="32">
    <w:abstractNumId w:val="6"/>
  </w:num>
  <w:num w:numId="33">
    <w:abstractNumId w:val="16"/>
  </w:num>
  <w:num w:numId="34">
    <w:abstractNumId w:val="33"/>
  </w:num>
  <w:num w:numId="35">
    <w:abstractNumId w:val="3"/>
  </w:num>
  <w:num w:numId="36">
    <w:abstractNumId w:val="18"/>
  </w:num>
  <w:num w:numId="37">
    <w:abstractNumId w:val="16"/>
    <w:lvlOverride w:ilv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linkStyles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EE5"/>
    <w:rsid w:val="00005CBB"/>
    <w:rsid w:val="0002249C"/>
    <w:rsid w:val="000322EB"/>
    <w:rsid w:val="00032877"/>
    <w:rsid w:val="000328AE"/>
    <w:rsid w:val="00082407"/>
    <w:rsid w:val="00085835"/>
    <w:rsid w:val="000B35DC"/>
    <w:rsid w:val="000B44A7"/>
    <w:rsid w:val="000D5E3C"/>
    <w:rsid w:val="000E70B0"/>
    <w:rsid w:val="00127A27"/>
    <w:rsid w:val="00143B1A"/>
    <w:rsid w:val="00170DA9"/>
    <w:rsid w:val="00171191"/>
    <w:rsid w:val="00176FCA"/>
    <w:rsid w:val="001E390C"/>
    <w:rsid w:val="002001A5"/>
    <w:rsid w:val="00223696"/>
    <w:rsid w:val="00224BC4"/>
    <w:rsid w:val="00225605"/>
    <w:rsid w:val="00287B05"/>
    <w:rsid w:val="00292B1E"/>
    <w:rsid w:val="002B493E"/>
    <w:rsid w:val="002E1D1C"/>
    <w:rsid w:val="00311B78"/>
    <w:rsid w:val="00334976"/>
    <w:rsid w:val="003404ED"/>
    <w:rsid w:val="00353FF2"/>
    <w:rsid w:val="003611ED"/>
    <w:rsid w:val="003F6F66"/>
    <w:rsid w:val="004252D6"/>
    <w:rsid w:val="0044045D"/>
    <w:rsid w:val="00470B11"/>
    <w:rsid w:val="0047574F"/>
    <w:rsid w:val="004832F7"/>
    <w:rsid w:val="004957D7"/>
    <w:rsid w:val="004A5100"/>
    <w:rsid w:val="004A5407"/>
    <w:rsid w:val="004B21B6"/>
    <w:rsid w:val="004C767F"/>
    <w:rsid w:val="00562DC3"/>
    <w:rsid w:val="0058018B"/>
    <w:rsid w:val="005E55AC"/>
    <w:rsid w:val="0063451B"/>
    <w:rsid w:val="0065290C"/>
    <w:rsid w:val="00654EF8"/>
    <w:rsid w:val="00664217"/>
    <w:rsid w:val="00665626"/>
    <w:rsid w:val="00675738"/>
    <w:rsid w:val="006761FE"/>
    <w:rsid w:val="006B5F7E"/>
    <w:rsid w:val="006C468F"/>
    <w:rsid w:val="006F0BD5"/>
    <w:rsid w:val="006F4E50"/>
    <w:rsid w:val="006F62CE"/>
    <w:rsid w:val="006F6CAD"/>
    <w:rsid w:val="007023B6"/>
    <w:rsid w:val="00722B74"/>
    <w:rsid w:val="00740907"/>
    <w:rsid w:val="007F3DD9"/>
    <w:rsid w:val="007F7735"/>
    <w:rsid w:val="007F7A4F"/>
    <w:rsid w:val="00804BB6"/>
    <w:rsid w:val="0080706F"/>
    <w:rsid w:val="00853015"/>
    <w:rsid w:val="00864A36"/>
    <w:rsid w:val="008B0700"/>
    <w:rsid w:val="008B5172"/>
    <w:rsid w:val="008C2B97"/>
    <w:rsid w:val="00935029"/>
    <w:rsid w:val="0094547B"/>
    <w:rsid w:val="00956086"/>
    <w:rsid w:val="009660D0"/>
    <w:rsid w:val="009A0651"/>
    <w:rsid w:val="009A0BB4"/>
    <w:rsid w:val="009A3D7E"/>
    <w:rsid w:val="009C0FDD"/>
    <w:rsid w:val="009E316B"/>
    <w:rsid w:val="00A35B16"/>
    <w:rsid w:val="00A55414"/>
    <w:rsid w:val="00AB2EE5"/>
    <w:rsid w:val="00AC0023"/>
    <w:rsid w:val="00B42479"/>
    <w:rsid w:val="00B631F3"/>
    <w:rsid w:val="00B75786"/>
    <w:rsid w:val="00B8781A"/>
    <w:rsid w:val="00C2524F"/>
    <w:rsid w:val="00C3700E"/>
    <w:rsid w:val="00C502D3"/>
    <w:rsid w:val="00C607AA"/>
    <w:rsid w:val="00C63888"/>
    <w:rsid w:val="00CD5C91"/>
    <w:rsid w:val="00D02293"/>
    <w:rsid w:val="00D4748C"/>
    <w:rsid w:val="00D96AB5"/>
    <w:rsid w:val="00E01470"/>
    <w:rsid w:val="00E13F04"/>
    <w:rsid w:val="00E34097"/>
    <w:rsid w:val="00E51D57"/>
    <w:rsid w:val="00E63AA2"/>
    <w:rsid w:val="00E90706"/>
    <w:rsid w:val="00E90735"/>
    <w:rsid w:val="00E9722D"/>
    <w:rsid w:val="00EB4A92"/>
    <w:rsid w:val="00EC2751"/>
    <w:rsid w:val="00ED06A6"/>
    <w:rsid w:val="00F14BC1"/>
    <w:rsid w:val="00F225C7"/>
    <w:rsid w:val="00F536EE"/>
    <w:rsid w:val="00F81346"/>
    <w:rsid w:val="00FA257D"/>
    <w:rsid w:val="00FB5CC9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747B3"/>
  <w15:docId w15:val="{5531FB77-7554-47CF-BEF2-00253D82B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976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497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34976"/>
    <w:pPr>
      <w:keepNext/>
      <w:keepLines/>
      <w:numPr>
        <w:numId w:val="1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497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497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3497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B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BC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BC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BC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33497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334976"/>
    <w:rPr>
      <w:rFonts w:ascii="Consolas" w:hAnsi="Consolas"/>
      <w:b/>
      <w:noProof/>
      <w:lang w:val="en-US"/>
    </w:rPr>
  </w:style>
  <w:style w:type="paragraph" w:customStyle="1" w:styleId="Index">
    <w:name w:val="Index"/>
    <w:basedOn w:val="Normal"/>
    <w:qFormat/>
    <w:rsid w:val="0047574F"/>
    <w:pPr>
      <w:suppressLineNumbers/>
    </w:pPr>
    <w:rPr>
      <w:rFonts w:cs="FreeSans"/>
    </w:rPr>
  </w:style>
  <w:style w:type="character" w:customStyle="1" w:styleId="Heading1Char">
    <w:name w:val="Heading 1 Char"/>
    <w:basedOn w:val="DefaultParagraphFont"/>
    <w:link w:val="Heading1"/>
    <w:uiPriority w:val="9"/>
    <w:rsid w:val="00334976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34976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34976"/>
    <w:rPr>
      <w:rFonts w:eastAsiaTheme="majorEastAsia" w:cstheme="majorBidi"/>
      <w:b/>
      <w:color w:val="8F400B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34976"/>
    <w:rPr>
      <w:rFonts w:eastAsiaTheme="majorEastAsia" w:cstheme="majorBidi"/>
      <w:b/>
      <w:iCs/>
      <w:color w:val="A34A0D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34976"/>
    <w:rPr>
      <w:rFonts w:eastAsiaTheme="majorEastAsia" w:cstheme="majorBidi"/>
      <w:b/>
      <w:color w:val="B2500E"/>
      <w:lang w:val="en-US"/>
    </w:rPr>
  </w:style>
  <w:style w:type="character" w:styleId="Strong">
    <w:name w:val="Strong"/>
    <w:basedOn w:val="DefaultParagraphFont"/>
    <w:uiPriority w:val="22"/>
    <w:qFormat/>
    <w:rsid w:val="0033497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33497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976"/>
    <w:rPr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BC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BC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BC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B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4BC4"/>
    <w:pPr>
      <w:spacing w:before="240"/>
      <w:outlineLvl w:val="9"/>
    </w:pPr>
    <w:rPr>
      <w:b w:val="0"/>
      <w:bCs/>
      <w:color w:val="365F91" w:themeColor="accent1" w:themeShade="BF"/>
      <w:sz w:val="32"/>
    </w:rPr>
  </w:style>
  <w:style w:type="paragraph" w:styleId="Header">
    <w:name w:val="header"/>
    <w:basedOn w:val="Normal"/>
    <w:link w:val="HeaderChar"/>
    <w:uiPriority w:val="99"/>
    <w:unhideWhenUsed/>
    <w:rsid w:val="00334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97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34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976"/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24BC4"/>
    <w:pPr>
      <w:pBdr>
        <w:bottom w:val="single" w:sz="24" w:space="4" w:color="C0504D" w:themeColor="accent2"/>
      </w:pBdr>
      <w:spacing w:before="200" w:after="300" w:line="240" w:lineRule="auto"/>
      <w:contextualSpacing/>
    </w:pPr>
    <w:rPr>
      <w:rFonts w:asciiTheme="majorHAnsi" w:eastAsiaTheme="majorEastAsia" w:hAnsiTheme="majorHAnsi" w:cstheme="majorBidi"/>
      <w:color w:val="C0504D" w:themeColor="accent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BC4"/>
    <w:rPr>
      <w:rFonts w:asciiTheme="majorHAnsi" w:eastAsiaTheme="majorEastAsia" w:hAnsiTheme="majorHAnsi" w:cstheme="majorBidi"/>
      <w:color w:val="C0504D" w:themeColor="accent2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76"/>
    <w:rPr>
      <w:rFonts w:ascii="Tahoma" w:hAnsi="Tahoma" w:cs="Tahoma"/>
      <w:sz w:val="16"/>
      <w:szCs w:val="16"/>
      <w:lang w:val="en-US"/>
    </w:rPr>
  </w:style>
  <w:style w:type="paragraph" w:styleId="Quote">
    <w:name w:val="Quote"/>
    <w:aliases w:val="Block"/>
    <w:basedOn w:val="Normal"/>
    <w:next w:val="Normal"/>
    <w:link w:val="QuoteChar"/>
    <w:uiPriority w:val="29"/>
    <w:qFormat/>
    <w:rsid w:val="00224BC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tabs>
        <w:tab w:val="left" w:pos="227"/>
      </w:tabs>
      <w:ind w:left="113" w:right="113"/>
    </w:pPr>
    <w:rPr>
      <w:iCs/>
      <w:color w:val="000000" w:themeColor="text1"/>
    </w:rPr>
  </w:style>
  <w:style w:type="character" w:customStyle="1" w:styleId="QuoteChar">
    <w:name w:val="Quote Char"/>
    <w:aliases w:val="Block Char"/>
    <w:basedOn w:val="DefaultParagraphFont"/>
    <w:link w:val="Quote"/>
    <w:uiPriority w:val="29"/>
    <w:rsid w:val="00224BC4"/>
    <w:rPr>
      <w:iCs/>
      <w:color w:val="000000" w:themeColor="text1"/>
      <w:shd w:val="clear" w:color="auto" w:fill="D9D9D9" w:themeFill="background1" w:themeFillShade="D9"/>
    </w:rPr>
  </w:style>
  <w:style w:type="paragraph" w:customStyle="1" w:styleId="SoftUni">
    <w:name w:val="SoftUni"/>
    <w:basedOn w:val="Title"/>
    <w:autoRedefine/>
    <w:qFormat/>
    <w:rsid w:val="00224BC4"/>
  </w:style>
  <w:style w:type="character" w:styleId="Hyperlink">
    <w:name w:val="Hyperlink"/>
    <w:basedOn w:val="DefaultParagraphFont"/>
    <w:uiPriority w:val="99"/>
    <w:unhideWhenUsed/>
    <w:rsid w:val="0033497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3497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328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28A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ps">
    <w:name w:val="hps"/>
    <w:basedOn w:val="DefaultParagraphFont"/>
    <w:rsid w:val="00E13F04"/>
  </w:style>
  <w:style w:type="character" w:customStyle="1" w:styleId="shorttext">
    <w:name w:val="short_text"/>
    <w:basedOn w:val="DefaultParagraphFont"/>
    <w:rsid w:val="000328AE"/>
  </w:style>
  <w:style w:type="character" w:styleId="FollowedHyperlink">
    <w:name w:val="FollowedHyperlink"/>
    <w:basedOn w:val="DefaultParagraphFont"/>
    <w:uiPriority w:val="99"/>
    <w:semiHidden/>
    <w:unhideWhenUsed/>
    <w:rsid w:val="00334976"/>
    <w:rPr>
      <w:color w:val="800080" w:themeColor="followedHyperlink"/>
      <w:u w:val="single"/>
    </w:rPr>
  </w:style>
  <w:style w:type="paragraph" w:customStyle="1" w:styleId="Body">
    <w:name w:val="Body"/>
    <w:rsid w:val="00E13F04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  <w:lang w:val="en-US"/>
    </w:rPr>
  </w:style>
  <w:style w:type="numbering" w:customStyle="1" w:styleId="List0">
    <w:name w:val="List 0"/>
    <w:basedOn w:val="NoList"/>
    <w:rsid w:val="00E13F04"/>
    <w:pPr>
      <w:numPr>
        <w:numId w:val="1"/>
      </w:numPr>
    </w:pPr>
  </w:style>
  <w:style w:type="numbering" w:customStyle="1" w:styleId="List1">
    <w:name w:val="List 1"/>
    <w:basedOn w:val="NoList"/>
    <w:rsid w:val="00E13F04"/>
    <w:pPr>
      <w:numPr>
        <w:numId w:val="2"/>
      </w:numPr>
    </w:pPr>
  </w:style>
  <w:style w:type="character" w:customStyle="1" w:styleId="apple-converted-space">
    <w:name w:val="apple-converted-space"/>
    <w:basedOn w:val="DefaultParagraphFont"/>
    <w:rsid w:val="00E13F04"/>
  </w:style>
  <w:style w:type="character" w:styleId="HTMLCode">
    <w:name w:val="HTML Code"/>
    <w:uiPriority w:val="99"/>
    <w:semiHidden/>
    <w:unhideWhenUsed/>
    <w:rsid w:val="00E13F0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349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uiPriority w:val="20"/>
    <w:qFormat/>
    <w:rsid w:val="00E13F04"/>
    <w:rPr>
      <w:i/>
      <w:iCs/>
    </w:rPr>
  </w:style>
  <w:style w:type="character" w:customStyle="1" w:styleId="InternetLink">
    <w:name w:val="Internet Link"/>
    <w:uiPriority w:val="99"/>
    <w:unhideWhenUsed/>
    <w:rsid w:val="00E13F04"/>
    <w:rPr>
      <w:rFonts w:cs="Times New Roman"/>
      <w:color w:val="0563C1"/>
      <w:u w:val="single"/>
    </w:rPr>
  </w:style>
  <w:style w:type="paragraph" w:customStyle="1" w:styleId="Default">
    <w:name w:val="Default"/>
    <w:qFormat/>
    <w:rsid w:val="00E13F04"/>
    <w:pPr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33497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334976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349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328AE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8.png"/><Relationship Id="rId12" Type="http://schemas.openxmlformats.org/officeDocument/2006/relationships/image" Target="media/image3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6.png"/><Relationship Id="rId16" Type="http://schemas.openxmlformats.org/officeDocument/2006/relationships/image" Target="media/image33.png"/><Relationship Id="rId20" Type="http://schemas.openxmlformats.org/officeDocument/2006/relationships/image" Target="media/image3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EE05EB-F664-4649-8592-9DB2CE882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769</TotalTime>
  <Pages>14</Pages>
  <Words>848</Words>
  <Characters>4834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JavaScript Basic CRUD - Products Lab</vt:lpstr>
      <vt:lpstr/>
    </vt:vector>
  </TitlesOfParts>
  <Company>Software University</Company>
  <LinksUpToDate>false</LinksUpToDate>
  <CharactersWithSpaces>5671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JavaScript Basic CRUD - Products Lab</dc:title>
  <dc:subject>Technology Fundamentals – Practical Training Course @ SoftUni</dc:subject>
  <dc:creator>Tanya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Kiril Kirilov</cp:lastModifiedBy>
  <cp:revision>52</cp:revision>
  <dcterms:created xsi:type="dcterms:W3CDTF">2018-07-02T16:48:00Z</dcterms:created>
  <dcterms:modified xsi:type="dcterms:W3CDTF">2018-11-26T10:48:00Z</dcterms:modified>
  <cp:category>programming, education, software engineering, software development</cp:category>
</cp:coreProperties>
</file>