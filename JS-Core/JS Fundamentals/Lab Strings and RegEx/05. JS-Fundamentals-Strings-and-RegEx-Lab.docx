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314E42" w:rsidRDefault="00D51628" w:rsidP="00763912">
      <w:pPr>
        <w:pStyle w:val="Heading1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:rsidR="00763912" w:rsidRPr="00314E42" w:rsidRDefault="00763912" w:rsidP="007639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Problems for </w:t>
      </w:r>
      <w:r w:rsidR="00D51628" w:rsidRPr="00314E42">
        <w:rPr>
          <w:sz w:val="24"/>
          <w:szCs w:val="24"/>
        </w:rPr>
        <w:t>in-class lab</w:t>
      </w:r>
      <w:r w:rsidRPr="00314E42">
        <w:rPr>
          <w:sz w:val="24"/>
          <w:szCs w:val="24"/>
        </w:rPr>
        <w:t xml:space="preserve"> for the </w:t>
      </w:r>
      <w:hyperlink r:id="rId8" w:history="1">
        <w:r w:rsidR="00FD7B00" w:rsidRPr="00314E42">
          <w:rPr>
            <w:rStyle w:val="Hyperlink"/>
            <w:sz w:val="24"/>
            <w:szCs w:val="24"/>
          </w:rPr>
          <w:t>"</w:t>
        </w:r>
        <w:r w:rsidR="0087027E" w:rsidRPr="00314E42">
          <w:rPr>
            <w:rStyle w:val="Hyperlink"/>
            <w:sz w:val="24"/>
            <w:szCs w:val="24"/>
          </w:rPr>
          <w:t>JavaScript Fundamentals</w:t>
        </w:r>
        <w:r w:rsidR="00FD7B00" w:rsidRPr="00314E42">
          <w:rPr>
            <w:rStyle w:val="Hyperlink"/>
            <w:sz w:val="24"/>
            <w:szCs w:val="24"/>
          </w:rPr>
          <w:t>"</w:t>
        </w:r>
        <w:r w:rsidRPr="00314E42">
          <w:rPr>
            <w:rStyle w:val="Hyperlink"/>
            <w:sz w:val="24"/>
            <w:szCs w:val="24"/>
          </w:rPr>
          <w:t xml:space="preserve"> course @ SoftUni</w:t>
        </w:r>
      </w:hyperlink>
      <w:r w:rsidRPr="00314E42">
        <w:rPr>
          <w:sz w:val="24"/>
          <w:szCs w:val="24"/>
        </w:rPr>
        <w:t>.</w:t>
      </w:r>
      <w:r w:rsidR="00B31CC4" w:rsidRPr="00314E42">
        <w:rPr>
          <w:sz w:val="24"/>
          <w:szCs w:val="24"/>
        </w:rPr>
        <w:t xml:space="preserve"> Submit your solutions in the SoftUni judge system at</w:t>
      </w:r>
      <w:r w:rsidR="00D51628" w:rsidRPr="00314E42">
        <w:rPr>
          <w:sz w:val="24"/>
          <w:szCs w:val="24"/>
        </w:rPr>
        <w:t xml:space="preserve"> </w:t>
      </w:r>
      <w:hyperlink r:id="rId9" w:history="1">
        <w:r w:rsidR="00143D2E" w:rsidRPr="00314E42">
          <w:rPr>
            <w:rStyle w:val="Hyperlink"/>
          </w:rPr>
          <w:t>https://judge.softuni.bg/</w:t>
        </w:r>
        <w:r w:rsidR="00143D2E" w:rsidRPr="00314E42">
          <w:rPr>
            <w:rStyle w:val="Hyperlink"/>
          </w:rPr>
          <w:t>Contests/1476</w:t>
        </w:r>
      </w:hyperlink>
      <w:r w:rsidR="00B31CC4" w:rsidRPr="00314E42">
        <w:rPr>
          <w:sz w:val="24"/>
          <w:szCs w:val="24"/>
        </w:rPr>
        <w:t>.</w:t>
      </w:r>
    </w:p>
    <w:p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:rsidR="00354584" w:rsidRPr="00314E42" w:rsidRDefault="00354584" w:rsidP="00354584">
      <w:r w:rsidRPr="00314E42">
        <w:t xml:space="preserve">Write a JS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314E42">
        <w:rPr>
          <w:b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314E42">
        <w:rPr>
          <w:b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314E42">
        <w:rPr>
          <w:b/>
        </w:rPr>
        <w:t>Error!</w:t>
      </w:r>
      <w:r w:rsidR="00FD7B00" w:rsidRPr="00314E42">
        <w:rPr>
          <w:b/>
        </w:rPr>
        <w:t>"</w:t>
      </w:r>
    </w:p>
    <w:p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Pr="00314E42">
        <w:t xml:space="preserve"> – the string you have modified. For more information, see the examples below:</w:t>
      </w:r>
    </w:p>
    <w:p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:rsidTr="00A119AA">
        <w:tc>
          <w:tcPr>
            <w:tcW w:w="5102" w:type="dxa"/>
            <w:shd w:val="clear" w:color="auto" w:fill="D9D9D9" w:themeFill="background1" w:themeFillShade="D9"/>
          </w:tcPr>
          <w:p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:rsidTr="00A119AA">
        <w:tc>
          <w:tcPr>
            <w:tcW w:w="5102" w:type="dxa"/>
          </w:tcPr>
          <w:p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thisIsAnExample</w:t>
            </w:r>
          </w:p>
        </w:tc>
      </w:tr>
      <w:tr w:rsidR="00B5195D" w:rsidRPr="00314E42" w:rsidTr="00A119AA">
        <w:tc>
          <w:tcPr>
            <w:tcW w:w="5102" w:type="dxa"/>
          </w:tcPr>
          <w:p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secOND eXamPLE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SecondExample</w:t>
            </w:r>
          </w:p>
        </w:tc>
      </w:tr>
      <w:tr w:rsidR="00B5195D" w:rsidRPr="00314E42" w:rsidTr="00A119AA">
        <w:tc>
          <w:tcPr>
            <w:tcW w:w="5102" w:type="dxa"/>
          </w:tcPr>
          <w:p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pesho PEshEV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:rsidR="00A119AA" w:rsidRPr="00314E42" w:rsidRDefault="00A119AA" w:rsidP="00314E42"/>
    <w:p w:rsidR="001211B0" w:rsidRPr="00314E42" w:rsidRDefault="001211B0" w:rsidP="001211B0">
      <w:pPr>
        <w:pStyle w:val="Heading3"/>
      </w:pPr>
      <w:r w:rsidRPr="00314E42">
        <w:t>Hints</w:t>
      </w:r>
    </w:p>
    <w:p w:rsidR="00A40A2A" w:rsidRPr="00314E42" w:rsidRDefault="00A40A2A" w:rsidP="00A40A2A">
      <w:r w:rsidRPr="00314E42">
        <w:t>First, we need to take the two values from the input fields:</w:t>
      </w:r>
    </w:p>
    <w:p w:rsidR="00A40A2A" w:rsidRPr="00314E42" w:rsidRDefault="00A40A2A" w:rsidP="00A40A2A">
      <w:r w:rsidRPr="00314E42">
        <w:rPr>
          <w:noProof/>
          <w:lang w:bidi="bn-BD"/>
        </w:rPr>
        <w:drawing>
          <wp:inline distT="0" distB="0" distL="0" distR="0" wp14:anchorId="45D169FC" wp14:editId="0DDBB93F">
            <wp:extent cx="3931230" cy="525780"/>
            <wp:effectExtent l="19050" t="19050" r="12700" b="2667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206" cy="534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A2A" w:rsidRPr="00314E42" w:rsidRDefault="00A40A2A" w:rsidP="00A40A2A">
      <w:r w:rsidRPr="00314E42">
        <w:t>Then, let us write a function that will give is the result:</w:t>
      </w:r>
    </w:p>
    <w:p w:rsidR="00A40A2A" w:rsidRPr="00314E42" w:rsidRDefault="00A40A2A" w:rsidP="00A40A2A">
      <w:r w:rsidRPr="00314E42">
        <w:rPr>
          <w:noProof/>
          <w:lang w:bidi="bn-BD"/>
        </w:rPr>
        <w:drawing>
          <wp:inline distT="0" distB="0" distL="0" distR="0" wp14:anchorId="415E716A" wp14:editId="5F31CCF1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lastRenderedPageBreak/>
        <w:t xml:space="preserve">First, we make all the </w:t>
      </w:r>
      <w:r w:rsidRPr="00314E42">
        <w:rPr>
          <w:b/>
        </w:rPr>
        <w:t>letters lower-case</w:t>
      </w:r>
    </w:p>
    <w:p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t xml:space="preserve">Depending on the command, we make the input </w:t>
      </w:r>
      <w:r w:rsidRPr="00314E42">
        <w:rPr>
          <w:b/>
        </w:rPr>
        <w:t>Pascal Case</w:t>
      </w:r>
      <w:r w:rsidRPr="00314E42">
        <w:t xml:space="preserve"> or </w:t>
      </w:r>
      <w:r w:rsidRPr="00314E42">
        <w:rPr>
          <w:b/>
        </w:rPr>
        <w:t>Camel Case</w:t>
      </w:r>
    </w:p>
    <w:p w:rsidR="00A40A2A" w:rsidRPr="00314E42" w:rsidRDefault="00A40A2A" w:rsidP="00A40A2A">
      <w:pPr>
        <w:pStyle w:val="ListParagraph"/>
        <w:numPr>
          <w:ilvl w:val="0"/>
          <w:numId w:val="26"/>
        </w:numPr>
        <w:rPr>
          <w:b/>
        </w:rPr>
      </w:pPr>
      <w:r w:rsidRPr="00314E42">
        <w:t xml:space="preserve">If there is something else as command, we print </w:t>
      </w:r>
      <w:r w:rsidRPr="00314E42">
        <w:rPr>
          <w:b/>
        </w:rPr>
        <w:t>error</w:t>
      </w:r>
    </w:p>
    <w:p w:rsidR="00A40A2A" w:rsidRPr="00314E42" w:rsidRDefault="00A40A2A" w:rsidP="00A40A2A">
      <w:r w:rsidRPr="00314E42">
        <w:t xml:space="preserve">And finally, </w:t>
      </w:r>
      <w:r w:rsidRPr="00314E42">
        <w:rPr>
          <w:b/>
        </w:rPr>
        <w:t>call that function</w:t>
      </w:r>
    </w:p>
    <w:p w:rsidR="00B2272D" w:rsidRPr="00314E42" w:rsidRDefault="00F617BD" w:rsidP="008E0D3D">
      <w:pPr>
        <w:pStyle w:val="ListParagraph"/>
        <w:rPr>
          <w:b/>
          <w:sz w:val="24"/>
          <w:szCs w:val="24"/>
        </w:rPr>
      </w:pPr>
      <w:r w:rsidRPr="00314E42">
        <w:rPr>
          <w:noProof/>
          <w:lang w:bidi="bn-BD"/>
        </w:rPr>
        <w:drawing>
          <wp:inline distT="0" distB="0" distL="0" distR="0" wp14:anchorId="149026CD" wp14:editId="792D3380">
            <wp:extent cx="5972810" cy="2522220"/>
            <wp:effectExtent l="19050" t="19050" r="27940" b="1143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2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32A" w:rsidRPr="00314E42" w:rsidRDefault="00890F14" w:rsidP="00A40A2A">
      <w:pPr>
        <w:pStyle w:val="Heading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JS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EF14D7" w:rsidRPr="00314E42">
        <w:rPr>
          <w:sz w:val="24"/>
          <w:szCs w:val="24"/>
        </w:rPr>
        <w:t xml:space="preserve">, in </w:t>
      </w:r>
      <w:r w:rsidR="00EF14D7" w:rsidRPr="00314E42">
        <w:rPr>
          <w:b/>
          <w:sz w:val="24"/>
          <w:szCs w:val="24"/>
        </w:rPr>
        <w:t>se</w:t>
      </w:r>
      <w:r w:rsidR="00314E42" w:rsidRPr="00314E42">
        <w:rPr>
          <w:b/>
          <w:sz w:val="24"/>
          <w:szCs w:val="24"/>
        </w:rPr>
        <w:t>parate paragraph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, and the final word </w:t>
      </w:r>
      <w:r w:rsidR="00057699" w:rsidRPr="00314E42">
        <w:rPr>
          <w:sz w:val="24"/>
          <w:szCs w:val="24"/>
        </w:rPr>
        <w:t xml:space="preserve">you have 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numbers, together. </w:t>
      </w:r>
    </w:p>
    <w:p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:rsidTr="002303C8">
        <w:trPr>
          <w:trHeight w:val="828"/>
        </w:trPr>
        <w:tc>
          <w:tcPr>
            <w:tcW w:w="5387" w:type="dxa"/>
          </w:tcPr>
          <w:p w:rsidR="002303C8" w:rsidRPr="00314E42" w:rsidRDefault="00281EDE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2303C8" w:rsidRPr="00314E42">
              <w:rPr>
                <w:rFonts w:ascii="Consolas" w:hAnsi="Consolas"/>
                <w:sz w:val="24"/>
                <w:szCs w:val="24"/>
              </w:rPr>
              <w:t>Test 83 Testov 111 Pesho Gosho 102 116 85 Qwerty 110 105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</w:p>
          <w:p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:rsidR="002303C8" w:rsidRPr="00314E42" w:rsidRDefault="00314E42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84 101 115 116</w:t>
            </w:r>
          </w:p>
          <w:p w:rsidR="002303C8" w:rsidRPr="00314E42" w:rsidRDefault="00314E42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84 101 115 116 111 118</w:t>
            </w:r>
          </w:p>
          <w:p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 xml:space="preserve">80 101 115 </w:t>
            </w:r>
            <w:r w:rsidR="00314E42" w:rsidRPr="00314E42">
              <w:rPr>
                <w:rFonts w:ascii="Consolas" w:hAnsi="Consolas"/>
                <w:bCs/>
                <w:sz w:val="24"/>
                <w:szCs w:val="24"/>
              </w:rPr>
              <w:t>104 111</w:t>
            </w:r>
          </w:p>
          <w:p w:rsidR="002303C8" w:rsidRPr="00314E42" w:rsidRDefault="00314E42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71 111 115 104 111</w:t>
            </w:r>
          </w:p>
          <w:p w:rsidR="002303C8" w:rsidRPr="00314E42" w:rsidRDefault="00314E42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81 119 101 114 116 121</w:t>
            </w:r>
          </w:p>
          <w:p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SoftUni</w:t>
            </w:r>
          </w:p>
        </w:tc>
      </w:tr>
    </w:tbl>
    <w:p w:rsidR="0053532A" w:rsidRPr="00314E42" w:rsidRDefault="0053532A" w:rsidP="00695164">
      <w:pPr>
        <w:tabs>
          <w:tab w:val="left" w:pos="1368"/>
        </w:tabs>
      </w:pPr>
    </w:p>
    <w:p w:rsidR="00C24FBC" w:rsidRDefault="00C24FBC" w:rsidP="00C24FBC"/>
    <w:p w:rsidR="00C24FBC" w:rsidRPr="00C24FBC" w:rsidRDefault="00C24FBC" w:rsidP="00C24FBC"/>
    <w:p w:rsidR="0053532A" w:rsidRDefault="0053532A" w:rsidP="0053532A">
      <w:pPr>
        <w:pStyle w:val="Heading3"/>
      </w:pPr>
      <w:r w:rsidRPr="00314E42">
        <w:lastRenderedPageBreak/>
        <w:t>Hints</w:t>
      </w:r>
    </w:p>
    <w:p w:rsidR="00C24FBC" w:rsidRDefault="00C24FBC" w:rsidP="00C24FBC">
      <w:r>
        <w:t>First, we get the input and the result:</w:t>
      </w:r>
    </w:p>
    <w:p w:rsidR="00C24FBC" w:rsidRDefault="00066255" w:rsidP="00C24FBC">
      <w:r>
        <w:rPr>
          <w:noProof/>
          <w:lang w:bidi="bn-BD"/>
        </w:rPr>
        <w:drawing>
          <wp:inline distT="0" distB="0" distL="0" distR="0" wp14:anchorId="561DBC12" wp14:editId="4DC4E112">
            <wp:extent cx="6586451" cy="478790"/>
            <wp:effectExtent l="19050" t="19050" r="24130" b="1651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82"/>
                    <a:stretch/>
                  </pic:blipFill>
                  <pic:spPr bwMode="auto">
                    <a:xfrm>
                      <a:off x="0" y="0"/>
                      <a:ext cx="6596351" cy="4795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FBC" w:rsidRDefault="00C24FBC" w:rsidP="00C24FBC">
      <w:r>
        <w:t>Then, we create a function that generates the result:</w:t>
      </w:r>
    </w:p>
    <w:p w:rsidR="00C24FBC" w:rsidRDefault="00964529" w:rsidP="00C24FBC">
      <w:r>
        <w:rPr>
          <w:noProof/>
          <w:lang w:bidi="bn-BD"/>
        </w:rPr>
        <w:drawing>
          <wp:inline distT="0" distB="0" distL="0" distR="0" wp14:anchorId="1458F9A9" wp14:editId="355C1EF0">
            <wp:extent cx="6586220" cy="4862945"/>
            <wp:effectExtent l="19050" t="19050" r="2413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6588070" cy="48643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we convert it to </w:t>
      </w:r>
      <w:r w:rsidR="00066255" w:rsidRPr="00066255">
        <w:rPr>
          <w:b/>
        </w:rPr>
        <w:t>character</w:t>
      </w:r>
    </w:p>
    <w:p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we loop through each </w:t>
      </w:r>
      <w:r w:rsidRPr="00066255">
        <w:rPr>
          <w:b/>
        </w:rPr>
        <w:t>character</w:t>
      </w:r>
      <w:r>
        <w:t xml:space="preserve"> and </w:t>
      </w:r>
      <w:r w:rsidRPr="00066255">
        <w:rPr>
          <w:b/>
        </w:rPr>
        <w:t>make it into a number</w:t>
      </w:r>
    </w:p>
    <w:p w:rsidR="00C24FBC" w:rsidRDefault="0022579C" w:rsidP="00C24FBC">
      <w:pPr>
        <w:pStyle w:val="ListParagraph"/>
        <w:numPr>
          <w:ilvl w:val="0"/>
          <w:numId w:val="27"/>
        </w:numPr>
      </w:pPr>
      <w:r>
        <w:t>Finally, we append the result</w:t>
      </w:r>
    </w:p>
    <w:p w:rsidR="00F931F2" w:rsidRPr="00314E42" w:rsidRDefault="00621B92" w:rsidP="00FA06AF">
      <w:pPr>
        <w:pStyle w:val="ListParagraph"/>
        <w:jc w:val="center"/>
        <w:rPr>
          <w:sz w:val="24"/>
          <w:szCs w:val="24"/>
        </w:rPr>
      </w:pPr>
      <w:r w:rsidRPr="00314E42">
        <w:rPr>
          <w:noProof/>
          <w:lang w:bidi="bn-BD"/>
        </w:rPr>
        <w:lastRenderedPageBreak/>
        <w:drawing>
          <wp:inline distT="0" distB="0" distL="0" distR="0" wp14:anchorId="06989505" wp14:editId="269993B2">
            <wp:extent cx="4618603" cy="3794125"/>
            <wp:effectExtent l="19050" t="19050" r="1079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366" cy="37947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JS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:rsidR="002B4ECC" w:rsidRPr="00314E42" w:rsidRDefault="00494EEF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 xml:space="preserve">. </w:t>
      </w:r>
    </w:p>
    <w:p w:rsidR="002B4ECC" w:rsidRPr="00314E42" w:rsidRDefault="0093008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>However, if the string</w:t>
      </w:r>
      <w:r w:rsidR="002B4ECC" w:rsidRPr="00314E42">
        <w:rPr>
          <w:sz w:val="24"/>
          <w:szCs w:val="24"/>
        </w:rPr>
        <w:t xml:space="preserve"> </w:t>
      </w:r>
      <w:r w:rsidR="002B4ECC" w:rsidRPr="00314E42">
        <w:rPr>
          <w:b/>
          <w:sz w:val="24"/>
          <w:szCs w:val="24"/>
        </w:rPr>
        <w:t>cannot</w:t>
      </w:r>
      <w:r w:rsidR="002B4ECC" w:rsidRPr="00314E42">
        <w:rPr>
          <w:sz w:val="24"/>
          <w:szCs w:val="24"/>
        </w:rPr>
        <w:t xml:space="preserve"> be split into equal parts, fill the last sequence until its </w:t>
      </w:r>
      <w:r w:rsidR="002B4ECC" w:rsidRPr="00314E42">
        <w:rPr>
          <w:b/>
          <w:sz w:val="24"/>
          <w:szCs w:val="24"/>
        </w:rPr>
        <w:t>length</w:t>
      </w:r>
      <w:r w:rsidR="002B4ECC" w:rsidRPr="00314E42">
        <w:rPr>
          <w:sz w:val="24"/>
          <w:szCs w:val="24"/>
        </w:rPr>
        <w:t xml:space="preserve"> is </w:t>
      </w:r>
      <w:r w:rsidR="002B4ECC" w:rsidRPr="00314E42">
        <w:rPr>
          <w:b/>
          <w:sz w:val="24"/>
          <w:szCs w:val="24"/>
        </w:rPr>
        <w:t xml:space="preserve">equal </w:t>
      </w:r>
      <w:r w:rsidR="002B4ECC" w:rsidRPr="00314E42">
        <w:rPr>
          <w:sz w:val="24"/>
          <w:szCs w:val="24"/>
        </w:rPr>
        <w:t xml:space="preserve">to the </w:t>
      </w:r>
      <w:r w:rsidR="002B4ECC" w:rsidRPr="00314E42">
        <w:rPr>
          <w:b/>
          <w:sz w:val="24"/>
          <w:szCs w:val="24"/>
        </w:rPr>
        <w:t>second parameter</w:t>
      </w:r>
      <w:r w:rsidR="002B4ECC" w:rsidRPr="00314E42">
        <w:rPr>
          <w:sz w:val="24"/>
          <w:szCs w:val="24"/>
        </w:rPr>
        <w:t xml:space="preserve">, starting from the </w:t>
      </w:r>
      <w:r w:rsidR="002B4ECC" w:rsidRPr="00314E42">
        <w:rPr>
          <w:b/>
          <w:sz w:val="24"/>
          <w:szCs w:val="24"/>
        </w:rPr>
        <w:t>beginning</w:t>
      </w:r>
      <w:r w:rsidR="002B4ECC" w:rsidRPr="00314E42">
        <w:rPr>
          <w:sz w:val="24"/>
          <w:szCs w:val="24"/>
        </w:rPr>
        <w:t xml:space="preserve"> of the string.</w:t>
      </w:r>
    </w:p>
    <w:p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314E42" w:rsidTr="00066255">
        <w:trPr>
          <w:trHeight w:val="828"/>
        </w:trPr>
        <w:tc>
          <w:tcPr>
            <w:tcW w:w="5387" w:type="dxa"/>
          </w:tcPr>
          <w:p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2B4ECC" w:rsidRPr="00314E42">
              <w:rPr>
                <w:rFonts w:ascii="Consolas" w:hAnsi="Consolas"/>
                <w:sz w:val="24"/>
                <w:szCs w:val="24"/>
              </w:rPr>
              <w:t>TestTestov1234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:rsidR="002B4ECC" w:rsidRPr="00314E42" w:rsidRDefault="002B4ECC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Te st Te st ov 12 34</w:t>
            </w:r>
          </w:p>
          <w:p w:rsidR="002B4ECC" w:rsidRPr="00314E42" w:rsidRDefault="002B4ECC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  <w:tr w:rsidR="00066255" w:rsidRPr="00314E42" w:rsidTr="00066255">
        <w:trPr>
          <w:trHeight w:val="828"/>
        </w:trPr>
        <w:tc>
          <w:tcPr>
            <w:tcW w:w="5387" w:type="dxa"/>
          </w:tcPr>
          <w:p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TestTestov1234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6</w:t>
            </w:r>
          </w:p>
        </w:tc>
        <w:tc>
          <w:tcPr>
            <w:tcW w:w="5341" w:type="dxa"/>
          </w:tcPr>
          <w:p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TestTe stov12 34Test</w:t>
            </w:r>
          </w:p>
        </w:tc>
      </w:tr>
      <w:tr w:rsidR="00066255" w:rsidRPr="00314E42" w:rsidTr="00066255">
        <w:trPr>
          <w:trHeight w:val="828"/>
        </w:trPr>
        <w:tc>
          <w:tcPr>
            <w:tcW w:w="5387" w:type="dxa"/>
          </w:tcPr>
          <w:p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</w:p>
        </w:tc>
      </w:tr>
    </w:tbl>
    <w:p w:rsidR="004D685C" w:rsidRPr="00314E42" w:rsidRDefault="004D685C" w:rsidP="004D685C"/>
    <w:p w:rsidR="004D685C" w:rsidRDefault="004D685C" w:rsidP="004D685C">
      <w:pPr>
        <w:pStyle w:val="Heading3"/>
      </w:pPr>
      <w:r w:rsidRPr="00314E42">
        <w:t>Hints</w:t>
      </w:r>
    </w:p>
    <w:p w:rsidR="00066255" w:rsidRDefault="0039060C" w:rsidP="00066255">
      <w:r>
        <w:t>First, get the two input fields:</w:t>
      </w:r>
    </w:p>
    <w:p w:rsidR="0039060C" w:rsidRDefault="0039060C" w:rsidP="00066255">
      <w:r>
        <w:rPr>
          <w:noProof/>
          <w:lang w:bidi="bn-BD"/>
        </w:rPr>
        <w:drawing>
          <wp:inline distT="0" distB="0" distL="0" distR="0" wp14:anchorId="6CC3D3F3" wp14:editId="2FA70BA3">
            <wp:extent cx="5212080" cy="793504"/>
            <wp:effectExtent l="19050" t="19050" r="7620" b="2603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0" cy="7957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060C" w:rsidRDefault="0039060C" w:rsidP="00066255">
      <w:r>
        <w:t>Then, create the function that splits the resulting string:</w:t>
      </w:r>
    </w:p>
    <w:p w:rsidR="0039060C" w:rsidRDefault="0039060C" w:rsidP="00066255">
      <w:r>
        <w:rPr>
          <w:noProof/>
          <w:lang w:bidi="bn-BD"/>
        </w:rPr>
        <w:drawing>
          <wp:inline distT="0" distB="0" distL="0" distR="0" wp14:anchorId="36763785" wp14:editId="703CB1D8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060C" w:rsidRDefault="0039060C" w:rsidP="0039060C">
      <w:pPr>
        <w:pStyle w:val="ListParagraph"/>
        <w:numPr>
          <w:ilvl w:val="0"/>
          <w:numId w:val="4"/>
        </w:numPr>
      </w:pPr>
      <w:r>
        <w:t>Split the string into separate parts</w:t>
      </w:r>
    </w:p>
    <w:p w:rsidR="0039060C" w:rsidRDefault="0039060C" w:rsidP="0039060C">
      <w:pPr>
        <w:pStyle w:val="ListParagraph"/>
        <w:numPr>
          <w:ilvl w:val="0"/>
          <w:numId w:val="4"/>
        </w:numPr>
      </w:pPr>
      <w:r>
        <w:t>Add them to an array</w:t>
      </w:r>
    </w:p>
    <w:p w:rsidR="0039060C" w:rsidRDefault="0039060C" w:rsidP="0039060C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:rsidR="00003AFD" w:rsidRDefault="00003AFD" w:rsidP="00003AFD">
      <w:pPr>
        <w:pStyle w:val="ListParagraph"/>
      </w:pPr>
    </w:p>
    <w:p w:rsidR="0039060C" w:rsidRPr="00066255" w:rsidRDefault="0039060C" w:rsidP="0039060C">
      <w:r>
        <w:t>Don</w:t>
      </w:r>
      <w:r w:rsidR="005B22B8">
        <w:t>’</w:t>
      </w:r>
      <w:r>
        <w:t xml:space="preserve">t forget to </w:t>
      </w:r>
      <w:r w:rsidRPr="005B22B8">
        <w:rPr>
          <w:b/>
          <w:bCs/>
        </w:rPr>
        <w:t>call your function</w:t>
      </w:r>
      <w:r>
        <w:t xml:space="preserve"> at the end</w:t>
      </w:r>
      <w:r w:rsidR="005B22B8">
        <w:t>.</w:t>
      </w:r>
    </w:p>
    <w:p w:rsidR="00F931F2" w:rsidRPr="00314E42" w:rsidRDefault="00CE73A7" w:rsidP="00F37249">
      <w:pPr>
        <w:pStyle w:val="ListParagraph"/>
        <w:jc w:val="center"/>
        <w:rPr>
          <w:sz w:val="24"/>
          <w:szCs w:val="24"/>
        </w:rPr>
      </w:pPr>
      <w:r w:rsidRPr="00314E42">
        <w:rPr>
          <w:noProof/>
          <w:lang w:bidi="bn-BD"/>
        </w:rPr>
        <w:lastRenderedPageBreak/>
        <w:drawing>
          <wp:inline distT="0" distB="0" distL="0" distR="0" wp14:anchorId="637FA513" wp14:editId="32ECC29D">
            <wp:extent cx="4505325" cy="2596033"/>
            <wp:effectExtent l="19050" t="19050" r="952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826" cy="26009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712F" w:rsidRPr="00314E42" w:rsidRDefault="006F3EA0" w:rsidP="003F712F">
      <w:pPr>
        <w:pStyle w:val="Heading2"/>
      </w:pPr>
      <w:r w:rsidRPr="00314E42">
        <w:t>Replace a Certain Word</w:t>
      </w:r>
    </w:p>
    <w:p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JS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Print each of the strings from the array on a new line.</w:t>
      </w:r>
    </w:p>
    <w:p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:rsidTr="00143D2E">
        <w:trPr>
          <w:trHeight w:val="828"/>
        </w:trPr>
        <w:tc>
          <w:tcPr>
            <w:tcW w:w="5387" w:type="dxa"/>
          </w:tcPr>
          <w:p w:rsidR="00BC2990" w:rsidRPr="00314E42" w:rsidRDefault="005F4B42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I love pROgRaMminG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!@#$proGRAMming!@#$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],</w:t>
            </w:r>
            <w:r w:rsidR="00BC2990" w:rsidRPr="00314E42">
              <w:rPr>
                <w:rFonts w:ascii="Consolas" w:hAnsi="Consolas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BC2990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 </w:t>
            </w:r>
          </w:p>
          <w:p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</w:p>
          <w:p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!@#$JavaScript!@#$</w:t>
            </w:r>
          </w:p>
          <w:p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:rsidR="00191DBE" w:rsidRPr="00314E42" w:rsidRDefault="00191DBE" w:rsidP="00191DBE"/>
    <w:p w:rsidR="003A6C93" w:rsidRDefault="003A6C93" w:rsidP="003A6C93">
      <w:pPr>
        <w:pStyle w:val="Heading3"/>
      </w:pPr>
      <w:r w:rsidRPr="00314E42">
        <w:t>Hints</w:t>
      </w:r>
    </w:p>
    <w:p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r w:rsidRPr="00A70234">
        <w:rPr>
          <w:b/>
          <w:bCs/>
        </w:rPr>
        <w:t>RegEx</w:t>
      </w:r>
      <w:r>
        <w:t>)</w:t>
      </w:r>
    </w:p>
    <w:p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D85D59">
        <w:rPr>
          <w:b/>
          <w:bCs/>
        </w:rPr>
        <w:t>&lt;span&gt;</w:t>
      </w:r>
      <w:r>
        <w:t xml:space="preserve"> containing the new strings </w:t>
      </w:r>
    </w:p>
    <w:p w:rsidR="00F931F2" w:rsidRPr="00314E42" w:rsidRDefault="00660A14" w:rsidP="00D85D59">
      <w:pPr>
        <w:pStyle w:val="ListParagraph"/>
        <w:jc w:val="center"/>
        <w:rPr>
          <w:sz w:val="24"/>
          <w:szCs w:val="24"/>
        </w:rPr>
      </w:pPr>
      <w:r w:rsidRPr="00314E42">
        <w:rPr>
          <w:noProof/>
          <w:lang w:bidi="bn-BD"/>
        </w:rPr>
        <w:lastRenderedPageBreak/>
        <w:drawing>
          <wp:inline distT="0" distB="0" distL="0" distR="0" wp14:anchorId="48A55D6A" wp14:editId="0AFD972F">
            <wp:extent cx="3668486" cy="3150511"/>
            <wp:effectExtent l="19050" t="19050" r="2730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107" cy="3157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46F3" w:rsidRPr="00314E42" w:rsidRDefault="0092127C" w:rsidP="00DD46F3">
      <w:pPr>
        <w:pStyle w:val="Heading2"/>
      </w:pPr>
      <w:r w:rsidRPr="00314E42">
        <w:t>Extract User Data</w:t>
      </w:r>
    </w:p>
    <w:p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JS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Valid data consists of:</w:t>
      </w:r>
    </w:p>
    <w:p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with </w:t>
      </w:r>
      <w:r w:rsidRPr="00314E42">
        <w:rPr>
          <w:b/>
          <w:sz w:val="24"/>
          <w:szCs w:val="24"/>
        </w:rPr>
        <w:t>a name</w:t>
      </w:r>
      <w:r w:rsidRPr="00314E42">
        <w:rPr>
          <w:sz w:val="24"/>
          <w:szCs w:val="24"/>
        </w:rPr>
        <w:t xml:space="preserve">. A valid name will always consist of </w:t>
      </w:r>
      <w:r w:rsidRPr="00314E42">
        <w:rPr>
          <w:b/>
          <w:sz w:val="24"/>
          <w:szCs w:val="24"/>
        </w:rPr>
        <w:t>first name</w:t>
      </w:r>
      <w:r w:rsidRPr="00314E42">
        <w:rPr>
          <w:sz w:val="24"/>
          <w:szCs w:val="24"/>
        </w:rPr>
        <w:t xml:space="preserve"> and </w:t>
      </w:r>
      <w:r w:rsidRPr="00314E42">
        <w:rPr>
          <w:b/>
          <w:sz w:val="24"/>
          <w:szCs w:val="24"/>
        </w:rPr>
        <w:t>surname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capital letter, followed by </w:t>
      </w:r>
      <w:r w:rsidRPr="00314E42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>lowercase latin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>one or more lowercase latin letters</w:t>
      </w:r>
      <w:r w:rsidR="00817C74" w:rsidRPr="00314E42">
        <w:rPr>
          <w:sz w:val="24"/>
          <w:szCs w:val="24"/>
        </w:rPr>
        <w:t>.</w:t>
      </w:r>
      <w:r w:rsidR="003C40B0" w:rsidRPr="00314E42">
        <w:rPr>
          <w:sz w:val="24"/>
          <w:szCs w:val="24"/>
        </w:rPr>
        <w:t xml:space="preserve"> Before the domain, there will always be </w:t>
      </w:r>
      <w:r w:rsidR="003C40B0" w:rsidRPr="00314E42">
        <w:rPr>
          <w:b/>
          <w:sz w:val="24"/>
          <w:szCs w:val="24"/>
        </w:rPr>
        <w:t>a dot</w:t>
      </w:r>
      <w:r w:rsidR="003C40B0" w:rsidRPr="00314E42">
        <w:rPr>
          <w:sz w:val="24"/>
          <w:szCs w:val="24"/>
        </w:rPr>
        <w:t xml:space="preserve">. The domain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latin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>always separated by a space</w:t>
      </w:r>
      <w:r w:rsidRPr="00314E42">
        <w:rPr>
          <w:sz w:val="24"/>
          <w:szCs w:val="24"/>
        </w:rPr>
        <w:t>.</w:t>
      </w:r>
    </w:p>
    <w:p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missing or is invalid,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C91E09">
        <w:rPr>
          <w:b/>
          <w:sz w:val="24"/>
          <w:szCs w:val="24"/>
        </w:rPr>
        <w:t>in a separate paragraph</w:t>
      </w:r>
      <w:r w:rsidR="00F931F2" w:rsidRPr="00314E42">
        <w:rPr>
          <w:sz w:val="24"/>
          <w:szCs w:val="24"/>
        </w:rPr>
        <w:t xml:space="preserve"> in the following format:</w:t>
      </w:r>
    </w:p>
    <w:p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{extractе</w:t>
      </w:r>
      <w:r w:rsidR="00F931F2" w:rsidRPr="00314E42">
        <w:rPr>
          <w:rFonts w:ascii="Consolas" w:hAnsi="Consolas"/>
          <w:b/>
          <w:sz w:val="24"/>
          <w:szCs w:val="24"/>
        </w:rPr>
        <w:t>dName}</w:t>
      </w:r>
    </w:p>
    <w:p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{extractedPhoneNumber}</w:t>
      </w:r>
    </w:p>
    <w:p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{extractedEmail}</w:t>
      </w:r>
    </w:p>
    <w:p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lastRenderedPageBreak/>
        <w:t>For more information, see the examples below:</w:t>
      </w:r>
    </w:p>
    <w:p w:rsidR="006B48C8" w:rsidRPr="00314E42" w:rsidRDefault="006B48C8" w:rsidP="006B48C8">
      <w:pPr>
        <w:pStyle w:val="Heading3"/>
      </w:pPr>
      <w:r w:rsidRPr="00314E42">
        <w:t>Example</w:t>
      </w:r>
    </w:p>
    <w:p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:rsidTr="00143D2E">
        <w:trPr>
          <w:trHeight w:val="828"/>
        </w:trPr>
        <w:tc>
          <w:tcPr>
            <w:tcW w:w="5387" w:type="dxa"/>
          </w:tcPr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 xml:space="preserve">Test Testov +359 2 123 456 </w:t>
            </w:r>
            <w:hyperlink r:id="rId20" w:history="1">
              <w:r w:rsidRPr="00314E42">
                <w:rPr>
                  <w:rStyle w:val="Hyperlink"/>
                  <w:rFonts w:ascii="Consolas" w:hAnsi="Consolas"/>
                  <w:sz w:val="24"/>
                  <w:szCs w:val="24"/>
                </w:rPr>
                <w:t>goSho@abv.bg</w:t>
              </w:r>
            </w:hyperlink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 xml:space="preserve">T T +359-5-759-684 </w:t>
            </w:r>
            <w:hyperlink r:id="rId21" w:history="1">
              <w:r w:rsidRPr="00314E42">
                <w:rPr>
                  <w:rStyle w:val="Hyperlink"/>
                  <w:rFonts w:ascii="Consolas" w:hAnsi="Consolas"/>
                  <w:sz w:val="24"/>
                  <w:szCs w:val="24"/>
                </w:rPr>
                <w:t>valid@gmail.com</w:t>
              </w:r>
            </w:hyperlink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Pesho +359-5 789 654 pesho@abv.bg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]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Name: T T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:rsidR="00507B37" w:rsidRPr="00314E42" w:rsidRDefault="00507B37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:rsidR="00507B37" w:rsidRPr="00314E42" w:rsidRDefault="00507B37" w:rsidP="00DD46F3"/>
    <w:p w:rsidR="002A4272" w:rsidRPr="00314E42" w:rsidRDefault="00660A14" w:rsidP="004178BB">
      <w:pPr>
        <w:ind w:left="720"/>
        <w:jc w:val="center"/>
        <w:rPr>
          <w:sz w:val="24"/>
          <w:szCs w:val="24"/>
        </w:rPr>
      </w:pPr>
      <w:bookmarkStart w:id="0" w:name="_GoBack"/>
      <w:bookmarkEnd w:id="0"/>
      <w:r w:rsidRPr="00314E42">
        <w:rPr>
          <w:noProof/>
          <w:lang w:bidi="bn-BD"/>
        </w:rPr>
        <w:drawing>
          <wp:inline distT="0" distB="0" distL="0" distR="0" wp14:anchorId="63184BFD" wp14:editId="362803E0">
            <wp:extent cx="5121640" cy="4686300"/>
            <wp:effectExtent l="19050" t="19050" r="2222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979" cy="4699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126" w:rsidRDefault="009D2126" w:rsidP="008068A2">
      <w:pPr>
        <w:spacing w:after="0" w:line="240" w:lineRule="auto"/>
      </w:pPr>
      <w:r>
        <w:separator/>
      </w:r>
    </w:p>
  </w:endnote>
  <w:endnote w:type="continuationSeparator" w:id="0">
    <w:p w:rsidR="009D2126" w:rsidRDefault="009D21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EDE" w:rsidRPr="00AC77AD" w:rsidRDefault="00281EDE" w:rsidP="00281EDE">
    <w:pPr>
      <w:pStyle w:val="Footer"/>
    </w:pPr>
    <w:r>
      <w:rPr>
        <w:noProof/>
        <w:lang w:bidi="bn-BD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bidi="bn-BD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bidi="bn-BD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F5F966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78BB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78BB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cA9ZV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78BB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78BB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qV+l/T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674890F6" wp14:editId="65EE1331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7963393B" wp14:editId="6E9784FE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45D5E827" wp14:editId="3A37FEF4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13CA7DE" wp14:editId="5F009F3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35E95B06" wp14:editId="5455BEAF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788120AE" wp14:editId="0CCF9CA3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3B8E293" wp14:editId="36D8CE3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366BB8EC" wp14:editId="5DA1FE43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2AA449F3" wp14:editId="7BB5C18C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06CF02A3" wp14:editId="4EA4D48C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674890F6" wp14:editId="65EE1331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7963393B" wp14:editId="6E9784FE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45D5E827" wp14:editId="3A37FEF4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13CA7DE" wp14:editId="5F009F3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35E95B06" wp14:editId="5455BEAF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788120AE" wp14:editId="0CCF9CA3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3B8E293" wp14:editId="36D8CE3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366BB8EC" wp14:editId="5DA1FE43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2AA449F3" wp14:editId="7BB5C18C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06CF02A3" wp14:editId="4EA4D48C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126" w:rsidRDefault="009D2126" w:rsidP="008068A2">
      <w:pPr>
        <w:spacing w:after="0" w:line="240" w:lineRule="auto"/>
      </w:pPr>
      <w:r>
        <w:separator/>
      </w:r>
    </w:p>
  </w:footnote>
  <w:footnote w:type="continuationSeparator" w:id="0">
    <w:p w:rsidR="009D2126" w:rsidRDefault="009D21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de-DE" w:vendorID="64" w:dllVersion="131078" w:nlCheck="1" w:checkStyle="0"/>
  <w:activeWritingStyle w:appName="MSWord" w:lang="en-US" w:vendorID="64" w:dllVersion="131078" w:nlCheck="1" w:checkStyle="1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303C8"/>
    <w:rsid w:val="00231023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273F1"/>
    <w:rsid w:val="00330428"/>
    <w:rsid w:val="0033212E"/>
    <w:rsid w:val="00333B41"/>
    <w:rsid w:val="0033490F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40B0"/>
    <w:rsid w:val="003D7392"/>
    <w:rsid w:val="003E1013"/>
    <w:rsid w:val="003E167F"/>
    <w:rsid w:val="003E2A2C"/>
    <w:rsid w:val="003E4478"/>
    <w:rsid w:val="003E6BFB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21B92"/>
    <w:rsid w:val="006233B8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DA4"/>
    <w:rsid w:val="00737F39"/>
    <w:rsid w:val="00744B19"/>
    <w:rsid w:val="00755783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4C08"/>
    <w:rsid w:val="00AC57BB"/>
    <w:rsid w:val="00AC60FE"/>
    <w:rsid w:val="00AC77AD"/>
    <w:rsid w:val="00AD3214"/>
    <w:rsid w:val="00AD44AC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53F37"/>
    <w:rsid w:val="00C54B5D"/>
    <w:rsid w:val="00C54E62"/>
    <w:rsid w:val="00C55794"/>
    <w:rsid w:val="00C600A6"/>
    <w:rsid w:val="00C62A0F"/>
    <w:rsid w:val="00C70225"/>
    <w:rsid w:val="00C70DFA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B66"/>
    <w:rsid w:val="00DB3BDD"/>
    <w:rsid w:val="00DC1E3A"/>
    <w:rsid w:val="00DC28E6"/>
    <w:rsid w:val="00DD3E78"/>
    <w:rsid w:val="00DD46F3"/>
    <w:rsid w:val="00DD5F47"/>
    <w:rsid w:val="00DD7A43"/>
    <w:rsid w:val="00DD7BB2"/>
    <w:rsid w:val="00DE1B8E"/>
    <w:rsid w:val="00DE23B0"/>
    <w:rsid w:val="00DE5D78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5A4D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7249"/>
    <w:rsid w:val="00F40364"/>
    <w:rsid w:val="00F44ED6"/>
    <w:rsid w:val="00F45A61"/>
    <w:rsid w:val="00F46918"/>
    <w:rsid w:val="00F46DDE"/>
    <w:rsid w:val="00F51CDC"/>
    <w:rsid w:val="00F55AB4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1E425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47/js-fundamentals-january-2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valid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mailto:goSho@abv.b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7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3F32B-77F3-4A30-B7BC-CEFDA0E1B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463</TotalTime>
  <Pages>8</Pages>
  <Words>932</Words>
  <Characters>5319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Ivaylo Jelev</cp:lastModifiedBy>
  <cp:revision>33</cp:revision>
  <cp:lastPrinted>2015-10-26T22:35:00Z</cp:lastPrinted>
  <dcterms:created xsi:type="dcterms:W3CDTF">2018-11-12T11:53:00Z</dcterms:created>
  <dcterms:modified xsi:type="dcterms:W3CDTF">2019-01-28T10:06:00Z</dcterms:modified>
  <cp:category>programming, education, software engineering, software development</cp:category>
</cp:coreProperties>
</file>