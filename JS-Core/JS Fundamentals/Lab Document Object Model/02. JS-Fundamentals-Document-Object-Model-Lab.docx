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1CC" w:rsidRPr="00815D80" w:rsidRDefault="005A7557" w:rsidP="005A7557">
      <w:pPr>
        <w:pStyle w:val="Heading1"/>
      </w:pPr>
      <w:r w:rsidRPr="00815D80">
        <w:t>Lab: Intro to DOM</w:t>
      </w:r>
    </w:p>
    <w:p w:rsidR="005654E1" w:rsidRPr="00815D80" w:rsidRDefault="005654E1" w:rsidP="005654E1"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Pr="00815D80">
          <w:rPr>
            <w:rStyle w:val="Hyperlink"/>
          </w:rPr>
          <w:t>"JS Fundamentals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86437B" w:rsidRPr="0086437B">
          <w:rPr>
            <w:rStyle w:val="Hyperlink"/>
          </w:rPr>
          <w:t>https://judge.softuni.bg/Contests/Practice/Index/1425</w:t>
        </w:r>
      </w:hyperlink>
    </w:p>
    <w:p w:rsidR="005A7557" w:rsidRPr="00815D80" w:rsidRDefault="00266BC5" w:rsidP="0086437B">
      <w:pPr>
        <w:pStyle w:val="ListParagraph"/>
        <w:keepNext/>
        <w:keepLines/>
        <w:numPr>
          <w:ilvl w:val="0"/>
          <w:numId w:val="19"/>
        </w:numPr>
        <w:spacing w:before="200" w:after="40"/>
        <w:ind w:left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15D80">
        <w:rPr>
          <w:rFonts w:eastAsiaTheme="majorEastAsia" w:cstheme="majorBidi"/>
          <w:b/>
          <w:bCs/>
          <w:color w:val="7C380A"/>
          <w:sz w:val="36"/>
          <w:szCs w:val="36"/>
        </w:rPr>
        <w:t>Articles L</w:t>
      </w:r>
      <w:r w:rsidR="005A7557" w:rsidRPr="00815D80">
        <w:rPr>
          <w:rFonts w:eastAsiaTheme="majorEastAsia" w:cstheme="majorBidi"/>
          <w:b/>
          <w:bCs/>
          <w:color w:val="7C380A"/>
          <w:sz w:val="36"/>
          <w:szCs w:val="36"/>
        </w:rPr>
        <w:t>ist</w:t>
      </w:r>
    </w:p>
    <w:p w:rsidR="005A7557" w:rsidRPr="00815D80" w:rsidRDefault="005A7557" w:rsidP="000B2513">
      <w:r w:rsidRPr="00815D80">
        <w:t xml:space="preserve">In this problem, you should </w:t>
      </w:r>
      <w:r w:rsidR="00815D80">
        <w:t>create a JS functio</w:t>
      </w:r>
      <w:r w:rsidRPr="00815D80">
        <w:t>nality which creates articles and appen</w:t>
      </w:r>
      <w:r w:rsidR="00EE68E2" w:rsidRPr="00815D80">
        <w:t>d</w:t>
      </w:r>
      <w:r w:rsidRPr="00815D80">
        <w:t>s them</w:t>
      </w:r>
      <w:r w:rsidR="000B2513">
        <w:t xml:space="preserve"> </w:t>
      </w:r>
      <w:r w:rsidRPr="00815D80">
        <w:t>into some article section.</w:t>
      </w:r>
    </w:p>
    <w:p w:rsidR="0078675A" w:rsidRPr="00815D80" w:rsidRDefault="0078675A" w:rsidP="000B2513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:rsidR="0078675A" w:rsidRPr="00815D80" w:rsidRDefault="0078675A" w:rsidP="000B2513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="00266BC5" w:rsidRPr="00815D80">
        <w:rPr>
          <w:bCs/>
          <w:sz w:val="24"/>
          <w:szCs w:val="24"/>
        </w:rPr>
        <w:t>. They don'</w:t>
      </w:r>
      <w:r w:rsidRPr="00815D80">
        <w:rPr>
          <w:bCs/>
          <w:sz w:val="24"/>
          <w:szCs w:val="24"/>
        </w:rPr>
        <w:t>t need a special preparation or a compilation to run.</w:t>
      </w:r>
    </w:p>
    <w:p w:rsidR="0078675A" w:rsidRPr="00815D80" w:rsidRDefault="0078675A" w:rsidP="000B2513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:rsidR="00F37E79" w:rsidRPr="00815D80" w:rsidRDefault="005A7557" w:rsidP="005A7557">
      <w:r w:rsidRPr="00815D80">
        <w:rPr>
          <w:noProof/>
        </w:rPr>
        <w:drawing>
          <wp:inline distT="0" distB="0" distL="0" distR="0" wp14:anchorId="7AF35965" wp14:editId="64B97A70">
            <wp:extent cx="5956576" cy="2871896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86957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7E79" w:rsidRPr="00815D80" w:rsidRDefault="00F37E79" w:rsidP="00F37E79">
      <w:pPr>
        <w:pStyle w:val="Heading3"/>
      </w:pPr>
      <w:r w:rsidRPr="00815D80">
        <w:t>Constraints:</w:t>
      </w:r>
    </w:p>
    <w:p w:rsidR="005A7557" w:rsidRPr="00815D80" w:rsidRDefault="005A7557" w:rsidP="00C2249D">
      <w:pPr>
        <w:pStyle w:val="ListParagraph"/>
        <w:numPr>
          <w:ilvl w:val="0"/>
          <w:numId w:val="20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>heading 3 element &lt;h3&gt;</w:t>
      </w:r>
    </w:p>
    <w:p w:rsidR="005A7557" w:rsidRPr="00815D80" w:rsidRDefault="005A7557" w:rsidP="00C2249D">
      <w:pPr>
        <w:pStyle w:val="ListParagraph"/>
        <w:numPr>
          <w:ilvl w:val="0"/>
          <w:numId w:val="20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r w:rsidRPr="00815D80">
        <w:rPr>
          <w:b/>
        </w:rPr>
        <w:t xml:space="preserve">textarea element </w:t>
      </w:r>
      <w:r w:rsidRPr="00815D80">
        <w:t xml:space="preserve">should be a </w:t>
      </w:r>
      <w:r w:rsidRPr="00815D80">
        <w:rPr>
          <w:b/>
        </w:rPr>
        <w:t>paragraph &lt;p&gt;</w:t>
      </w:r>
    </w:p>
    <w:p w:rsidR="005A7557" w:rsidRPr="00815D80" w:rsidRDefault="005A7557" w:rsidP="001B1F70">
      <w:pPr>
        <w:pStyle w:val="ListParagraph"/>
        <w:numPr>
          <w:ilvl w:val="0"/>
          <w:numId w:val="20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>article element &lt;article&gt;</w:t>
      </w:r>
    </w:p>
    <w:p w:rsidR="005A7557" w:rsidRPr="00815D80" w:rsidRDefault="005A7557" w:rsidP="00C16EBC">
      <w:pPr>
        <w:pStyle w:val="ListParagraph"/>
        <w:numPr>
          <w:ilvl w:val="0"/>
          <w:numId w:val="20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:rsidR="00F70962" w:rsidRPr="00815D80" w:rsidRDefault="00F70962" w:rsidP="00C16EBC">
      <w:pPr>
        <w:pStyle w:val="ListParagraph"/>
        <w:numPr>
          <w:ilvl w:val="0"/>
          <w:numId w:val="20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:rsidR="00F70962" w:rsidRPr="00815D80" w:rsidRDefault="00F70962" w:rsidP="00C16EBC">
      <w:pPr>
        <w:pStyle w:val="ListParagraph"/>
        <w:numPr>
          <w:ilvl w:val="0"/>
          <w:numId w:val="20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:rsidR="005A7557" w:rsidRPr="00815D80" w:rsidRDefault="005A7557" w:rsidP="005A7557"/>
    <w:p w:rsidR="009D2688" w:rsidRPr="00815D80" w:rsidRDefault="000E69CA" w:rsidP="000E69CA">
      <w:r w:rsidRPr="00815D80">
        <w:rPr>
          <w:noProof/>
        </w:rPr>
        <w:drawing>
          <wp:inline distT="0" distB="0" distL="0" distR="0" wp14:anchorId="3A9B198B" wp14:editId="6B2FB0D3">
            <wp:extent cx="4662578" cy="3613048"/>
            <wp:effectExtent l="19050" t="19050" r="24130" b="260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869" cy="36148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49200E">
      <w:pPr>
        <w:pStyle w:val="Heading3"/>
      </w:pPr>
      <w:r w:rsidRPr="00815D80">
        <w:t>Input:</w:t>
      </w:r>
    </w:p>
    <w:p w:rsidR="00266BC5" w:rsidRPr="00815D80" w:rsidRDefault="00266BC5" w:rsidP="00AD2ADF">
      <w:pPr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1F9F8BDC" wp14:editId="46C53E7A">
            <wp:extent cx="6460198" cy="2931940"/>
            <wp:effectExtent l="19050" t="19050" r="17145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9303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1449" w:rsidRPr="00815D80" w:rsidRDefault="00331449" w:rsidP="00AD2ADF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:rsidR="005A7557" w:rsidRPr="00815D80" w:rsidRDefault="005A7557" w:rsidP="0049200E">
      <w:pPr>
        <w:pStyle w:val="Heading3"/>
      </w:pPr>
      <w:r w:rsidRPr="00815D80">
        <w:lastRenderedPageBreak/>
        <w:t>Output:</w:t>
      </w:r>
    </w:p>
    <w:p w:rsidR="005A7557" w:rsidRPr="00815D80" w:rsidRDefault="002132F9" w:rsidP="005A7557">
      <w:pPr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17FABA12" wp14:editId="08C0FFA9">
            <wp:extent cx="6413518" cy="2907324"/>
            <wp:effectExtent l="19050" t="19050" r="2540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90516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331449" w:rsidP="005074CF">
      <w:pPr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6F1CB5EE" wp14:editId="3B7C6CDD">
            <wp:extent cx="4730262" cy="4339868"/>
            <wp:effectExtent l="19050" t="19050" r="13335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43403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4C3DC3" w:rsidP="00EF6075">
      <w:pPr>
        <w:pStyle w:val="Heading2"/>
        <w:numPr>
          <w:ilvl w:val="0"/>
          <w:numId w:val="19"/>
        </w:numPr>
      </w:pPr>
      <w:bookmarkStart w:id="0" w:name="_GoBack"/>
      <w:bookmarkEnd w:id="0"/>
      <w:r w:rsidRPr="00815D80">
        <w:lastRenderedPageBreak/>
        <w:t>Format the T</w:t>
      </w:r>
      <w:r w:rsidR="005A7557" w:rsidRPr="00815D80">
        <w:t>ext</w:t>
      </w:r>
    </w:p>
    <w:p w:rsidR="005A7557" w:rsidRPr="00815D80" w:rsidRDefault="005A7557" w:rsidP="005A7557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</w:t>
      </w:r>
      <w:r w:rsidR="004C3DC3" w:rsidRPr="00815D80">
        <w:rPr>
          <w:b/>
          <w:sz w:val="24"/>
          <w:szCs w:val="24"/>
        </w:rPr>
        <w:t>i</w:t>
      </w:r>
      <w:r w:rsidRPr="00815D80">
        <w:rPr>
          <w:b/>
          <w:sz w:val="24"/>
          <w:szCs w:val="24"/>
        </w:rPr>
        <w:t>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:rsidR="005A7557" w:rsidRPr="00815D80" w:rsidRDefault="00D5541D" w:rsidP="005A7557">
      <w:r w:rsidRPr="00815D80">
        <w:rPr>
          <w:noProof/>
        </w:rPr>
        <w:drawing>
          <wp:inline distT="0" distB="0" distL="0" distR="0" wp14:anchorId="2F692870" wp14:editId="70411578">
            <wp:extent cx="5943600" cy="2406650"/>
            <wp:effectExtent l="19050" t="19050" r="1905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D5541D" w:rsidP="005A7557">
      <w:r w:rsidRPr="00815D80">
        <w:rPr>
          <w:noProof/>
        </w:rPr>
        <w:drawing>
          <wp:inline distT="0" distB="0" distL="0" distR="0" wp14:anchorId="0BE1930F" wp14:editId="67D360AB">
            <wp:extent cx="5943600" cy="4194810"/>
            <wp:effectExtent l="19050" t="19050" r="19050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rPr>
          <w:b/>
        </w:rPr>
      </w:pPr>
      <w:r w:rsidRPr="00815D80">
        <w:lastRenderedPageBreak/>
        <w:t xml:space="preserve">When the </w:t>
      </w:r>
      <w:r w:rsidR="006A6FD4" w:rsidRPr="00815D80">
        <w:t>[</w:t>
      </w:r>
      <w:r w:rsidRPr="00815D80">
        <w:rPr>
          <w:b/>
        </w:rPr>
        <w:t>Format it!</w:t>
      </w:r>
      <w:r w:rsidR="006A6FD4" w:rsidRPr="00815D80">
        <w:t>]</w:t>
      </w:r>
      <w:r w:rsidRPr="00815D80">
        <w:t xml:space="preserve">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="00705B61" w:rsidRPr="00815D80">
        <w:t xml:space="preserve"> "</w:t>
      </w:r>
      <w:r w:rsidRPr="00815D80">
        <w:rPr>
          <w:b/>
        </w:rPr>
        <w:t>input</w:t>
      </w:r>
      <w:r w:rsidR="00705B61" w:rsidRPr="00815D80">
        <w:t>"</w:t>
      </w:r>
      <w:r w:rsidRPr="00815D80">
        <w:t xml:space="preserve">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:rsidR="00174917" w:rsidRPr="00815D80" w:rsidRDefault="005A7557" w:rsidP="00174917">
      <w:pPr>
        <w:pStyle w:val="ListParagraph"/>
        <w:numPr>
          <w:ilvl w:val="0"/>
          <w:numId w:val="21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:rsidR="005A7557" w:rsidRPr="00815D80" w:rsidRDefault="005A7557" w:rsidP="00174917">
      <w:pPr>
        <w:pStyle w:val="ListParagraph"/>
        <w:numPr>
          <w:ilvl w:val="0"/>
          <w:numId w:val="21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="00D5541D" w:rsidRPr="00815D80">
        <w:t xml:space="preserve"> "</w:t>
      </w:r>
      <w:r w:rsidRPr="00815D80">
        <w:rPr>
          <w:b/>
        </w:rPr>
        <w:t>output</w:t>
      </w:r>
      <w:r w:rsidR="00D5541D" w:rsidRPr="00815D80">
        <w:t>"</w:t>
      </w:r>
      <w:r w:rsidRPr="00815D80">
        <w:t xml:space="preserve">. </w:t>
      </w:r>
    </w:p>
    <w:p w:rsidR="003855C1" w:rsidRPr="00815D80" w:rsidRDefault="005A7557" w:rsidP="005A7557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 xml:space="preserve">input text. </w:t>
      </w:r>
    </w:p>
    <w:p w:rsidR="003855C1" w:rsidRPr="00815D80" w:rsidRDefault="005A7557" w:rsidP="005A7557">
      <w:pPr>
        <w:rPr>
          <w:b/>
        </w:rPr>
      </w:pPr>
      <w:r w:rsidRPr="00815D80"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:rsidR="005A4E9A" w:rsidRPr="00815D80" w:rsidRDefault="005A4E9A" w:rsidP="0049200E">
      <w:pPr>
        <w:pStyle w:val="Heading3"/>
      </w:pPr>
      <w:r w:rsidRPr="00815D80">
        <w:t>Example:</w:t>
      </w:r>
    </w:p>
    <w:p w:rsidR="005A7557" w:rsidRPr="00815D80" w:rsidRDefault="005A7557" w:rsidP="00377B47">
      <w:pPr>
        <w:pStyle w:val="ListParagraph"/>
        <w:numPr>
          <w:ilvl w:val="0"/>
          <w:numId w:val="22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="00377B47" w:rsidRPr="00815D80">
        <w:t xml:space="preserve"> with these 2 sentences</w:t>
      </w:r>
    </w:p>
    <w:p w:rsidR="005A7557" w:rsidRPr="00815D80" w:rsidRDefault="005A7557" w:rsidP="00377B47">
      <w:pPr>
        <w:pStyle w:val="ListParagraph"/>
        <w:numPr>
          <w:ilvl w:val="0"/>
          <w:numId w:val="22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="00377B47" w:rsidRPr="00815D80">
        <w:rPr>
          <w:bCs/>
        </w:rPr>
        <w:t xml:space="preserve">- </w:t>
      </w:r>
      <w:r w:rsidRPr="00815D80">
        <w:rPr>
          <w:bCs/>
        </w:rPr>
        <w:t>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="00947EB9" w:rsidRPr="00815D80">
        <w:rPr>
          <w:bCs/>
        </w:rPr>
        <w:t xml:space="preserve">- </w:t>
      </w:r>
      <w:r w:rsidRPr="00815D80">
        <w:rPr>
          <w:bCs/>
        </w:rPr>
        <w:t>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</w:r>
      <w:r w:rsidR="009526A1" w:rsidRPr="00815D80"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</w:t>
      </w:r>
      <w:r w:rsidR="00EC60A9" w:rsidRPr="00815D80">
        <w:t>ore sentences in this paragraph</w:t>
      </w:r>
    </w:p>
    <w:p w:rsidR="005A7557" w:rsidRPr="00815D80" w:rsidRDefault="005A7557" w:rsidP="005A7557">
      <w:pPr>
        <w:rPr>
          <w:b/>
        </w:rPr>
      </w:pPr>
      <w:r w:rsidRPr="00815D80">
        <w:rPr>
          <w:b/>
        </w:rPr>
        <w:t xml:space="preserve">To find out how many sentences there are in the text, simply split the whole text by </w:t>
      </w:r>
      <w:r w:rsidR="00D5541D" w:rsidRPr="00815D80">
        <w:rPr>
          <w:b/>
        </w:rPr>
        <w:t>'.'</w:t>
      </w:r>
      <w:r w:rsidRPr="00815D80">
        <w:rPr>
          <w:b/>
        </w:rPr>
        <w:t xml:space="preserve"> Also, every sentence must have at least 1 character.</w:t>
      </w:r>
    </w:p>
    <w:p w:rsidR="005A7557" w:rsidRPr="00815D80" w:rsidRDefault="005A7557" w:rsidP="00E8576A">
      <w:pPr>
        <w:jc w:val="center"/>
      </w:pPr>
      <w:r w:rsidRPr="00815D80">
        <w:rPr>
          <w:noProof/>
        </w:rPr>
        <w:drawing>
          <wp:inline distT="0" distB="0" distL="0" distR="0" wp14:anchorId="33305F22" wp14:editId="61BE5B1D">
            <wp:extent cx="5574324" cy="3190156"/>
            <wp:effectExtent l="19050" t="19050" r="26670" b="1079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599" cy="31931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E107AC">
      <w:r w:rsidRPr="00815D80">
        <w:rPr>
          <w:noProof/>
        </w:rPr>
        <w:lastRenderedPageBreak/>
        <w:drawing>
          <wp:inline distT="0" distB="0" distL="0" distR="0" wp14:anchorId="5EBA577A" wp14:editId="2DBACB66">
            <wp:extent cx="6162190" cy="3232182"/>
            <wp:effectExtent l="19050" t="19050" r="10160" b="2540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02" cy="32383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EF6075">
      <w:pPr>
        <w:pStyle w:val="Heading2"/>
        <w:numPr>
          <w:ilvl w:val="0"/>
          <w:numId w:val="19"/>
        </w:numPr>
        <w:ind w:left="426" w:hanging="426"/>
      </w:pPr>
      <w:r w:rsidRPr="00815D80">
        <w:t>Growing Word</w:t>
      </w:r>
    </w:p>
    <w:p w:rsidR="005A7557" w:rsidRPr="00815D80" w:rsidRDefault="005A7557" w:rsidP="00931FDA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 xml:space="preserve">create a JS </w:t>
      </w:r>
      <w:r w:rsidR="000B2513" w:rsidRPr="00815D80">
        <w:rPr>
          <w:b/>
          <w:sz w:val="24"/>
          <w:szCs w:val="24"/>
        </w:rPr>
        <w:t>functionality</w:t>
      </w:r>
      <w:r w:rsidRPr="00815D80">
        <w:rPr>
          <w:sz w:val="24"/>
          <w:szCs w:val="24"/>
        </w:rPr>
        <w:t xml:space="preserve"> which </w:t>
      </w:r>
      <w:r w:rsidR="00E107AC" w:rsidRPr="00815D80">
        <w:rPr>
          <w:b/>
          <w:color w:val="000000" w:themeColor="text1"/>
          <w:sz w:val="24"/>
          <w:szCs w:val="24"/>
        </w:rPr>
        <w:t>changes the size and the colo</w:t>
      </w:r>
      <w:r w:rsidRPr="00815D80">
        <w:rPr>
          <w:b/>
          <w:color w:val="000000" w:themeColor="text1"/>
          <w:sz w:val="24"/>
          <w:szCs w:val="24"/>
        </w:rPr>
        <w:t>r</w:t>
      </w:r>
      <w:r w:rsidRPr="00815D80">
        <w:rPr>
          <w:color w:val="000000" w:themeColor="text1"/>
          <w:sz w:val="24"/>
          <w:szCs w:val="24"/>
        </w:rPr>
        <w:t xml:space="preserve"> </w:t>
      </w:r>
      <w:r w:rsidR="00931FDA" w:rsidRPr="00815D80">
        <w:rPr>
          <w:sz w:val="24"/>
          <w:szCs w:val="24"/>
        </w:rPr>
        <w:t xml:space="preserve">of a </w:t>
      </w:r>
      <w:r w:rsidRPr="00815D80">
        <w:rPr>
          <w:sz w:val="24"/>
          <w:szCs w:val="24"/>
        </w:rPr>
        <w:t xml:space="preserve">given </w:t>
      </w:r>
      <w:r w:rsidR="00DC4937" w:rsidRPr="00815D80">
        <w:rPr>
          <w:b/>
          <w:sz w:val="24"/>
          <w:szCs w:val="24"/>
        </w:rPr>
        <w:t>parag</w:t>
      </w:r>
      <w:r w:rsidRPr="00815D80">
        <w:rPr>
          <w:b/>
          <w:sz w:val="24"/>
          <w:szCs w:val="24"/>
        </w:rPr>
        <w:t>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:rsidR="005A7557" w:rsidRPr="00815D80" w:rsidRDefault="005A7557" w:rsidP="003F6A06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7219C6FE" wp14:editId="61F3EE4A">
            <wp:extent cx="5972810" cy="2501900"/>
            <wp:effectExtent l="19050" t="19050" r="27940" b="1270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1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E107AC" w:rsidP="00E107AC">
      <w:r w:rsidRPr="00815D80">
        <w:rPr>
          <w:noProof/>
        </w:rPr>
        <w:lastRenderedPageBreak/>
        <w:drawing>
          <wp:inline distT="0" distB="0" distL="0" distR="0" wp14:anchorId="66097C00" wp14:editId="14E6F427">
            <wp:extent cx="4882660" cy="2452806"/>
            <wp:effectExtent l="19050" t="19050" r="13335" b="241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850" cy="24503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="00170164" w:rsidRPr="00815D80">
        <w:t xml:space="preserve"> on the [</w:t>
      </w:r>
      <w:r w:rsidRPr="00815D80">
        <w:rPr>
          <w:b/>
        </w:rPr>
        <w:t>CLICK ME!</w:t>
      </w:r>
      <w:r w:rsidR="00170164" w:rsidRPr="00815D80">
        <w:t>]</w:t>
      </w:r>
      <w:r w:rsidRPr="00815D80">
        <w:t xml:space="preserve">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="00DE60D7" w:rsidRPr="00815D80">
        <w:t xml:space="preserve"> which contains "</w:t>
      </w:r>
      <w:r w:rsidRPr="00815D80">
        <w:rPr>
          <w:b/>
        </w:rPr>
        <w:t>Growing Word</w:t>
      </w:r>
      <w:r w:rsidR="00DE60D7" w:rsidRPr="00815D80">
        <w:t>"</w:t>
      </w:r>
      <w:r w:rsidRPr="00815D80">
        <w:t xml:space="preserve"> </w:t>
      </w:r>
      <w:r w:rsidRPr="00815D80">
        <w:rPr>
          <w:b/>
        </w:rPr>
        <w:t>should change!</w:t>
      </w:r>
    </w:p>
    <w:p w:rsidR="003B3AA8" w:rsidRPr="00815D80" w:rsidRDefault="005A7557" w:rsidP="005A7557">
      <w:r w:rsidRPr="00815D80">
        <w:rPr>
          <w:b/>
        </w:rPr>
        <w:t>After every click,</w:t>
      </w:r>
      <w:r w:rsidRPr="00815D80">
        <w:t xml:space="preserve"> the current paragraph </w:t>
      </w:r>
      <w:r w:rsidR="00170164" w:rsidRPr="00815D80">
        <w:rPr>
          <w:bCs/>
          <w:i/>
          <w:iCs/>
        </w:rPr>
        <w:t>font s</w:t>
      </w:r>
      <w:r w:rsidRPr="00815D80">
        <w:rPr>
          <w:bCs/>
          <w:i/>
          <w:iCs/>
        </w:rPr>
        <w:t>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 w:rsidRPr="00815D80">
        <w:rPr>
          <w:b/>
        </w:rPr>
        <w:t xml:space="preserve">total current clicks multiplied by 2. </w:t>
      </w:r>
      <w:r w:rsidRPr="00815D80">
        <w:t xml:space="preserve">Also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 w:rsidRPr="00815D80">
        <w:rPr>
          <w:b/>
        </w:rPr>
        <w:t>total clicks</w:t>
      </w:r>
      <w:r w:rsidRPr="00815D80">
        <w:t>.</w:t>
      </w:r>
    </w:p>
    <w:p w:rsidR="003B3AA8" w:rsidRPr="00815D80" w:rsidRDefault="003B3AA8" w:rsidP="0049200E">
      <w:pPr>
        <w:pStyle w:val="Heading3"/>
      </w:pPr>
      <w:r w:rsidRPr="00815D80">
        <w:t>Example:</w:t>
      </w:r>
    </w:p>
    <w:p w:rsidR="005A7557" w:rsidRPr="00815D80" w:rsidRDefault="005A7557" w:rsidP="005A7557">
      <w:r w:rsidRPr="00815D80">
        <w:t xml:space="preserve">If we click </w:t>
      </w:r>
      <w:r w:rsidRPr="00815D80">
        <w:rPr>
          <w:b/>
        </w:rPr>
        <w:t>once</w:t>
      </w:r>
      <w:r w:rsidRPr="00815D80">
        <w:t xml:space="preserve">, the color should </w:t>
      </w:r>
      <w:r w:rsidR="00767ED5" w:rsidRPr="00815D80">
        <w:t xml:space="preserve">be </w:t>
      </w:r>
      <w:r w:rsidRPr="00815D80">
        <w:t>change</w:t>
      </w:r>
      <w:r w:rsidR="00767ED5" w:rsidRPr="00815D80">
        <w:t>d</w:t>
      </w:r>
      <w:r w:rsidRPr="00815D80">
        <w:t xml:space="preserve"> to </w:t>
      </w:r>
      <w:r w:rsidRPr="00815D80">
        <w:rPr>
          <w:b/>
        </w:rPr>
        <w:t>blue</w:t>
      </w:r>
      <w:r w:rsidRPr="00815D80">
        <w:t xml:space="preserve">, if we click </w:t>
      </w:r>
      <w:r w:rsidRPr="00815D80">
        <w:rPr>
          <w:b/>
        </w:rPr>
        <w:t>twice,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should be change</w:t>
      </w:r>
      <w:r w:rsidR="001C64A5" w:rsidRPr="00815D80">
        <w:t>d</w:t>
      </w:r>
      <w:r w:rsidRPr="00815D80">
        <w:t xml:space="preserve"> to </w:t>
      </w:r>
      <w:r w:rsidRPr="00815D80">
        <w:rPr>
          <w:b/>
        </w:rPr>
        <w:t>green</w:t>
      </w:r>
      <w:r w:rsidR="006D7D02" w:rsidRPr="00815D80">
        <w:t xml:space="preserve"> and </w:t>
      </w:r>
      <w:r w:rsidRPr="00815D80">
        <w:t xml:space="preserve">if we click </w:t>
      </w:r>
      <w:r w:rsidRPr="00815D80">
        <w:rPr>
          <w:b/>
        </w:rPr>
        <w:t>three times</w:t>
      </w:r>
      <w:r w:rsidRPr="00815D80">
        <w:t xml:space="preserve">, the current color of that paragraph should </w:t>
      </w:r>
      <w:r w:rsidR="00F616BA" w:rsidRPr="00815D80">
        <w:t xml:space="preserve">be </w:t>
      </w:r>
      <w:r w:rsidRPr="00815D80">
        <w:t>change</w:t>
      </w:r>
      <w:r w:rsidR="00F616BA" w:rsidRPr="00815D80">
        <w:t>d</w:t>
      </w:r>
      <w:r w:rsidRPr="00815D80">
        <w:t xml:space="preserve"> to </w:t>
      </w:r>
      <w:r w:rsidRPr="00815D80">
        <w:rPr>
          <w:b/>
        </w:rPr>
        <w:t>red</w:t>
      </w:r>
      <w:r w:rsidRPr="00815D80">
        <w:t>.</w:t>
      </w:r>
    </w:p>
    <w:p w:rsidR="005A7557" w:rsidRPr="00815D80" w:rsidRDefault="005A7557" w:rsidP="005A7557">
      <w:r w:rsidRPr="00815D80">
        <w:t xml:space="preserve">If our paragraph already has a </w:t>
      </w:r>
      <w:r w:rsidRPr="00815D80">
        <w:rPr>
          <w:b/>
        </w:rPr>
        <w:t>red color, on</w:t>
      </w:r>
      <w:r w:rsidRPr="00815D80">
        <w:t xml:space="preserve"> the </w:t>
      </w:r>
      <w:r w:rsidRPr="00815D80">
        <w:rPr>
          <w:b/>
        </w:rPr>
        <w:t xml:space="preserve">next </w:t>
      </w:r>
      <w:r w:rsidRPr="00815D80">
        <w:t xml:space="preserve">click, the color should turn to </w:t>
      </w:r>
      <w:r w:rsidRPr="00815D8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:rsidR="005A7557" w:rsidRPr="00815D80" w:rsidRDefault="005A7557" w:rsidP="005A7557"/>
    <w:p w:rsidR="005A7557" w:rsidRPr="00815D80" w:rsidRDefault="005A7557" w:rsidP="0020511E">
      <w:pPr>
        <w:jc w:val="center"/>
      </w:pPr>
      <w:r w:rsidRPr="00815D80">
        <w:rPr>
          <w:noProof/>
        </w:rPr>
        <w:drawing>
          <wp:inline distT="0" distB="0" distL="0" distR="0" wp14:anchorId="7B314213" wp14:editId="2BC0BECD">
            <wp:extent cx="5808784" cy="2466540"/>
            <wp:effectExtent l="19050" t="19050" r="20955" b="1016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8690" cy="24665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DE60D7" w:rsidP="0020511E">
      <w:pPr>
        <w:jc w:val="center"/>
      </w:pPr>
      <w:r w:rsidRPr="00815D80">
        <w:rPr>
          <w:noProof/>
        </w:rPr>
        <w:lastRenderedPageBreak/>
        <w:drawing>
          <wp:inline distT="0" distB="0" distL="0" distR="0" wp14:anchorId="1C648788" wp14:editId="57B023B4">
            <wp:extent cx="5242560" cy="3070860"/>
            <wp:effectExtent l="19050" t="19050" r="1524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0708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/>
    <w:p w:rsidR="005A7557" w:rsidRPr="00815D80" w:rsidRDefault="005A7557" w:rsidP="00EA6EBE">
      <w:pPr>
        <w:jc w:val="center"/>
      </w:pPr>
      <w:r w:rsidRPr="00815D80">
        <w:rPr>
          <w:noProof/>
        </w:rPr>
        <w:drawing>
          <wp:inline distT="0" distB="0" distL="0" distR="0" wp14:anchorId="1B568C2E" wp14:editId="624C87BE">
            <wp:extent cx="5972810" cy="2550795"/>
            <wp:effectExtent l="19050" t="19050" r="27940" b="2095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17360D" w:rsidP="00EA6EBE">
      <w:pPr>
        <w:jc w:val="center"/>
      </w:pPr>
      <w:r w:rsidRPr="00815D80">
        <w:rPr>
          <w:noProof/>
        </w:rPr>
        <w:lastRenderedPageBreak/>
        <w:drawing>
          <wp:inline distT="0" distB="0" distL="0" distR="0" wp14:anchorId="2D00655B" wp14:editId="033D2C07">
            <wp:extent cx="5143298" cy="2801392"/>
            <wp:effectExtent l="19050" t="19050" r="19685" b="184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7489" cy="28036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361EFE">
      <w:pPr>
        <w:jc w:val="center"/>
      </w:pPr>
      <w:r w:rsidRPr="00815D80">
        <w:rPr>
          <w:noProof/>
        </w:rPr>
        <w:drawing>
          <wp:inline distT="0" distB="0" distL="0" distR="0" wp14:anchorId="5CCEC575" wp14:editId="037A0D33">
            <wp:extent cx="5972810" cy="2496185"/>
            <wp:effectExtent l="19050" t="19050" r="27940" b="1841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961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17360D" w:rsidP="00361EFE">
      <w:pPr>
        <w:jc w:val="center"/>
      </w:pPr>
      <w:r w:rsidRPr="00815D80">
        <w:rPr>
          <w:noProof/>
        </w:rPr>
        <w:drawing>
          <wp:inline distT="0" distB="0" distL="0" distR="0" wp14:anchorId="7C591306" wp14:editId="003BC18C">
            <wp:extent cx="4899660" cy="2316480"/>
            <wp:effectExtent l="19050" t="19050" r="15240" b="266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164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E107AC" w:rsidP="00EF6075">
      <w:pPr>
        <w:pStyle w:val="Heading2"/>
        <w:numPr>
          <w:ilvl w:val="0"/>
          <w:numId w:val="19"/>
        </w:numPr>
        <w:ind w:left="426" w:hanging="426"/>
      </w:pPr>
      <w:r w:rsidRPr="00815D80">
        <w:lastRenderedPageBreak/>
        <w:t>Register N</w:t>
      </w:r>
      <w:r w:rsidR="005A7557" w:rsidRPr="00815D80">
        <w:t>otification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 xml:space="preserve">create a JS </w:t>
      </w:r>
      <w:r w:rsidR="000B2513" w:rsidRPr="00815D80">
        <w:rPr>
          <w:b/>
          <w:sz w:val="24"/>
          <w:szCs w:val="24"/>
        </w:rPr>
        <w:t>functionality</w:t>
      </w:r>
      <w:r w:rsidRPr="00815D80">
        <w:rPr>
          <w:b/>
          <w:sz w:val="24"/>
          <w:szCs w:val="24"/>
        </w:rPr>
        <w:t xml:space="preserve"> that </w:t>
      </w:r>
      <w:r w:rsidRPr="00815D80">
        <w:rPr>
          <w:sz w:val="24"/>
          <w:szCs w:val="24"/>
        </w:rPr>
        <w:t>shows notification after successful</w:t>
      </w:r>
    </w:p>
    <w:p w:rsidR="005A7557" w:rsidRPr="00815D80" w:rsidRDefault="000B2513" w:rsidP="005A7557">
      <w:pPr>
        <w:ind w:left="357" w:hanging="357"/>
        <w:rPr>
          <w:sz w:val="24"/>
          <w:szCs w:val="24"/>
        </w:rPr>
      </w:pPr>
      <w:r>
        <w:rPr>
          <w:sz w:val="24"/>
          <w:szCs w:val="24"/>
        </w:rPr>
        <w:t>r</w:t>
      </w:r>
      <w:r w:rsidRPr="00815D80">
        <w:rPr>
          <w:sz w:val="24"/>
          <w:szCs w:val="24"/>
        </w:rPr>
        <w:t>egistration</w:t>
      </w:r>
      <w:r w:rsidR="005A7557" w:rsidRPr="00815D80">
        <w:rPr>
          <w:sz w:val="24"/>
          <w:szCs w:val="24"/>
        </w:rPr>
        <w:t>.</w:t>
      </w:r>
    </w:p>
    <w:p w:rsidR="005A7557" w:rsidRPr="00815D80" w:rsidRDefault="005A7557" w:rsidP="00BA2FF8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0F7CCEC9" wp14:editId="4215ADF7">
            <wp:extent cx="5972810" cy="2485390"/>
            <wp:effectExtent l="19050" t="19050" r="27940" b="1016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53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FF8" w:rsidRPr="00815D80" w:rsidRDefault="00BA2FF8" w:rsidP="00BA2FF8">
      <w:pPr>
        <w:pStyle w:val="Heading3"/>
      </w:pPr>
      <w:r w:rsidRPr="00815D80">
        <w:t>Constraints:</w:t>
      </w:r>
    </w:p>
    <w:p w:rsidR="005A7557" w:rsidRPr="00815D80" w:rsidRDefault="005A7557" w:rsidP="00BA2FF8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15D80">
        <w:rPr>
          <w:sz w:val="24"/>
          <w:szCs w:val="24"/>
        </w:rPr>
        <w:t xml:space="preserve">The username should be a </w:t>
      </w:r>
      <w:r w:rsidR="00BA2FF8" w:rsidRPr="00815D80">
        <w:rPr>
          <w:b/>
          <w:sz w:val="24"/>
          <w:szCs w:val="24"/>
        </w:rPr>
        <w:t>non-empty string</w:t>
      </w:r>
    </w:p>
    <w:p w:rsidR="005A7557" w:rsidRPr="00815D80" w:rsidRDefault="005A7557" w:rsidP="00BA2FF8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The email address should match the current RegEx: </w:t>
      </w:r>
      <w:r w:rsidRPr="00815D80">
        <w:rPr>
          <w:b/>
          <w:sz w:val="24"/>
          <w:szCs w:val="24"/>
        </w:rPr>
        <w:t>/(.+)@(.+).(com|bg)/gm</w:t>
      </w:r>
    </w:p>
    <w:p w:rsidR="005A7557" w:rsidRPr="00815D80" w:rsidRDefault="005A7557" w:rsidP="004105A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15D80">
        <w:rPr>
          <w:sz w:val="24"/>
          <w:szCs w:val="24"/>
        </w:rPr>
        <w:t xml:space="preserve">The password should be a </w:t>
      </w:r>
      <w:r w:rsidRPr="00815D80">
        <w:rPr>
          <w:b/>
          <w:sz w:val="24"/>
          <w:szCs w:val="24"/>
        </w:rPr>
        <w:t>non-empty string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When these conditions </w:t>
      </w:r>
      <w:r w:rsidRPr="00815D80">
        <w:rPr>
          <w:b/>
          <w:sz w:val="24"/>
          <w:szCs w:val="24"/>
        </w:rPr>
        <w:t xml:space="preserve">are met </w:t>
      </w:r>
      <w:r w:rsidRPr="00815D80">
        <w:rPr>
          <w:sz w:val="24"/>
          <w:szCs w:val="24"/>
        </w:rPr>
        <w:t xml:space="preserve">and after a click on the </w:t>
      </w:r>
      <w:r w:rsidR="004105A1" w:rsidRPr="00815D80">
        <w:rPr>
          <w:sz w:val="24"/>
          <w:szCs w:val="24"/>
        </w:rPr>
        <w:t>[</w:t>
      </w:r>
      <w:r w:rsidRPr="00815D80">
        <w:rPr>
          <w:b/>
          <w:bCs/>
          <w:sz w:val="24"/>
          <w:szCs w:val="24"/>
        </w:rPr>
        <w:t>Register</w:t>
      </w:r>
      <w:r w:rsidR="004105A1" w:rsidRPr="00815D80">
        <w:rPr>
          <w:sz w:val="24"/>
          <w:szCs w:val="24"/>
        </w:rPr>
        <w:t>]</w:t>
      </w:r>
      <w:r w:rsidRPr="00815D80">
        <w:rPr>
          <w:sz w:val="24"/>
          <w:szCs w:val="24"/>
        </w:rPr>
        <w:t xml:space="preserve"> button, the following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notification should appear for </w:t>
      </w:r>
      <w:r w:rsidRPr="00815D80">
        <w:rPr>
          <w:b/>
          <w:sz w:val="24"/>
          <w:szCs w:val="24"/>
        </w:rPr>
        <w:t>5000 ms</w:t>
      </w:r>
      <w:r w:rsidRPr="00815D80">
        <w:rPr>
          <w:sz w:val="24"/>
          <w:szCs w:val="24"/>
        </w:rPr>
        <w:t xml:space="preserve">. </w:t>
      </w:r>
      <w:r w:rsidRPr="00815D80">
        <w:rPr>
          <w:i/>
          <w:iCs/>
          <w:sz w:val="24"/>
          <w:szCs w:val="24"/>
        </w:rPr>
        <w:t xml:space="preserve">(use the </w:t>
      </w:r>
      <w:r w:rsidRPr="00815D80">
        <w:rPr>
          <w:b/>
          <w:bCs/>
          <w:i/>
          <w:iCs/>
          <w:sz w:val="24"/>
          <w:szCs w:val="24"/>
        </w:rPr>
        <w:t>setTimeOut</w:t>
      </w:r>
      <w:r w:rsidRPr="00815D80">
        <w:rPr>
          <w:i/>
          <w:iCs/>
          <w:sz w:val="24"/>
          <w:szCs w:val="24"/>
        </w:rPr>
        <w:t xml:space="preserve"> function to do this)</w:t>
      </w:r>
    </w:p>
    <w:p w:rsidR="005A7557" w:rsidRPr="00815D80" w:rsidRDefault="005A7557" w:rsidP="00711112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54BFC6BC" wp14:editId="5C37FCD4">
            <wp:extent cx="5972810" cy="2477135"/>
            <wp:effectExtent l="19050" t="19050" r="27940" b="1841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7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3C38D7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lastRenderedPageBreak/>
        <w:drawing>
          <wp:inline distT="0" distB="0" distL="0" distR="0" wp14:anchorId="6AEB2562" wp14:editId="5A060EAC">
            <wp:extent cx="5972810" cy="2493645"/>
            <wp:effectExtent l="19050" t="19050" r="27940" b="2095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936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ind w:left="357" w:hanging="357"/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The current information must be added to the section with an </w:t>
      </w:r>
      <w:r w:rsidRPr="00815D80">
        <w:rPr>
          <w:b/>
          <w:sz w:val="24"/>
          <w:szCs w:val="24"/>
        </w:rPr>
        <w:t xml:space="preserve">id </w:t>
      </w:r>
      <w:r w:rsidR="003C38D7" w:rsidRPr="00815D80">
        <w:rPr>
          <w:b/>
          <w:sz w:val="24"/>
          <w:szCs w:val="24"/>
        </w:rPr>
        <w:t xml:space="preserve">- </w:t>
      </w:r>
      <w:r w:rsidRPr="00815D80">
        <w:rPr>
          <w:b/>
          <w:sz w:val="24"/>
          <w:szCs w:val="24"/>
        </w:rPr>
        <w:t>result.</w:t>
      </w:r>
    </w:p>
    <w:p w:rsidR="003573F4" w:rsidRPr="00815D80" w:rsidRDefault="003573F4" w:rsidP="005A7557">
      <w:pPr>
        <w:ind w:left="357" w:hanging="357"/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The message should be in the following format:</w:t>
      </w:r>
    </w:p>
    <w:p w:rsidR="005A7557" w:rsidRPr="00815D80" w:rsidRDefault="007A64D4" w:rsidP="003C38D7">
      <w:pPr>
        <w:ind w:left="357"/>
        <w:rPr>
          <w:sz w:val="24"/>
          <w:szCs w:val="24"/>
        </w:rPr>
      </w:pPr>
      <w:r w:rsidRPr="00815D80">
        <w:rPr>
          <w:b/>
          <w:sz w:val="24"/>
          <w:szCs w:val="24"/>
        </w:rPr>
        <w:t>'</w:t>
      </w:r>
      <w:r w:rsidR="005A7557" w:rsidRPr="00815D80">
        <w:rPr>
          <w:rFonts w:ascii="Consolas" w:hAnsi="Consolas"/>
          <w:b/>
          <w:sz w:val="24"/>
          <w:szCs w:val="24"/>
        </w:rPr>
        <w:t>Successful Registration!</w:t>
      </w:r>
      <w:r w:rsidRPr="00815D80">
        <w:rPr>
          <w:b/>
          <w:sz w:val="24"/>
          <w:szCs w:val="24"/>
        </w:rPr>
        <w:t>'</w:t>
      </w:r>
      <w:r w:rsidR="005A7557" w:rsidRPr="00815D80">
        <w:rPr>
          <w:b/>
          <w:sz w:val="24"/>
          <w:szCs w:val="24"/>
        </w:rPr>
        <w:t xml:space="preserve"> </w:t>
      </w:r>
      <w:r w:rsidR="00205556" w:rsidRPr="00815D80">
        <w:rPr>
          <w:bCs/>
          <w:i/>
          <w:iCs/>
          <w:sz w:val="24"/>
          <w:szCs w:val="24"/>
        </w:rPr>
        <w:t>(must be in h1 tag)</w:t>
      </w:r>
      <w:r w:rsidR="005A7557" w:rsidRPr="00815D80">
        <w:rPr>
          <w:bCs/>
          <w:i/>
          <w:iCs/>
          <w:sz w:val="24"/>
          <w:szCs w:val="24"/>
        </w:rPr>
        <w:br/>
      </w:r>
      <w:r w:rsidRPr="00815D80">
        <w:rPr>
          <w:sz w:val="24"/>
          <w:szCs w:val="24"/>
        </w:rPr>
        <w:t>'</w:t>
      </w:r>
      <w:r w:rsidR="005A7557" w:rsidRPr="00815D80">
        <w:rPr>
          <w:rFonts w:ascii="Consolas" w:hAnsi="Consolas"/>
          <w:b/>
          <w:sz w:val="24"/>
          <w:szCs w:val="24"/>
        </w:rPr>
        <w:t>Username: ${currentUsername}</w:t>
      </w:r>
      <w:r w:rsidRPr="00815D80">
        <w:rPr>
          <w:sz w:val="24"/>
          <w:szCs w:val="24"/>
        </w:rPr>
        <w:t>'</w:t>
      </w:r>
    </w:p>
    <w:p w:rsidR="005A7557" w:rsidRPr="00815D80" w:rsidRDefault="007A64D4" w:rsidP="005A7557">
      <w:pPr>
        <w:ind w:left="357" w:hanging="357"/>
        <w:rPr>
          <w:b/>
          <w:sz w:val="24"/>
          <w:szCs w:val="24"/>
        </w:rPr>
      </w:pPr>
      <w:r w:rsidRPr="00815D80">
        <w:rPr>
          <w:b/>
          <w:sz w:val="24"/>
          <w:szCs w:val="24"/>
        </w:rPr>
        <w:tab/>
        <w:t>'</w:t>
      </w:r>
      <w:r w:rsidR="005A7557" w:rsidRPr="00815D80">
        <w:rPr>
          <w:rFonts w:ascii="Consolas" w:hAnsi="Consolas"/>
          <w:b/>
          <w:sz w:val="24"/>
          <w:szCs w:val="24"/>
        </w:rPr>
        <w:t>Email: ${currentEmail}</w:t>
      </w:r>
      <w:r w:rsidRPr="00815D80">
        <w:rPr>
          <w:b/>
          <w:sz w:val="24"/>
          <w:szCs w:val="24"/>
        </w:rPr>
        <w:t>'</w:t>
      </w:r>
    </w:p>
    <w:p w:rsidR="005A7557" w:rsidRPr="00815D80" w:rsidRDefault="007A64D4" w:rsidP="005A7557">
      <w:pPr>
        <w:ind w:left="357" w:hanging="357"/>
        <w:rPr>
          <w:sz w:val="24"/>
          <w:szCs w:val="24"/>
        </w:rPr>
      </w:pPr>
      <w:r w:rsidRPr="00815D80">
        <w:rPr>
          <w:b/>
          <w:sz w:val="24"/>
          <w:szCs w:val="24"/>
        </w:rPr>
        <w:tab/>
        <w:t>'</w:t>
      </w:r>
      <w:r w:rsidR="005A7557" w:rsidRPr="00815D80">
        <w:rPr>
          <w:rFonts w:ascii="Consolas" w:hAnsi="Consolas"/>
          <w:b/>
          <w:sz w:val="24"/>
          <w:szCs w:val="24"/>
        </w:rPr>
        <w:t>Password: ${currentPasswordLength in asterixes (*)}</w:t>
      </w:r>
      <w:r w:rsidRPr="00815D80">
        <w:rPr>
          <w:b/>
          <w:sz w:val="24"/>
          <w:szCs w:val="24"/>
        </w:rPr>
        <w:t>'</w:t>
      </w:r>
    </w:p>
    <w:p w:rsidR="005A7557" w:rsidRPr="00815D80" w:rsidRDefault="005A7557" w:rsidP="007E30FA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356DAFE1" wp14:editId="4C012AF2">
            <wp:extent cx="5576887" cy="3705671"/>
            <wp:effectExtent l="19050" t="19050" r="24130" b="2857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713" cy="37082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F02869" w:rsidP="00EF6075">
      <w:pPr>
        <w:pStyle w:val="Heading2"/>
        <w:numPr>
          <w:ilvl w:val="0"/>
          <w:numId w:val="19"/>
        </w:numPr>
        <w:ind w:left="426" w:hanging="426"/>
      </w:pPr>
      <w:r w:rsidRPr="00815D80">
        <w:lastRenderedPageBreak/>
        <w:t>Visited S</w:t>
      </w:r>
      <w:r w:rsidR="005A7557" w:rsidRPr="00815D80">
        <w:t>ites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functonality</w:t>
      </w:r>
      <w:r w:rsidRPr="00815D80">
        <w:rPr>
          <w:sz w:val="24"/>
          <w:szCs w:val="24"/>
        </w:rPr>
        <w:t xml:space="preserve"> that keeps track of how many times a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specific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63D96871" wp14:editId="2688B1C9">
            <wp:extent cx="5972810" cy="2458085"/>
            <wp:effectExtent l="19050" t="19050" r="27940" b="1841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80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Youtube link</w:t>
      </w:r>
      <w:r w:rsidRPr="00815D80">
        <w:rPr>
          <w:sz w:val="24"/>
          <w:szCs w:val="24"/>
        </w:rPr>
        <w:t>, the expected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>result must be: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651933B9" wp14:editId="12E239E5">
            <wp:extent cx="5972810" cy="2440305"/>
            <wp:effectExtent l="19050" t="19050" r="27940" b="1714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403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916DB8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lastRenderedPageBreak/>
        <w:drawing>
          <wp:inline distT="0" distB="0" distL="0" distR="0" wp14:anchorId="0BD3B912" wp14:editId="546FA7D4">
            <wp:extent cx="4874488" cy="5075044"/>
            <wp:effectExtent l="19050" t="19050" r="21590" b="11430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576" cy="50834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A7557" w:rsidRPr="00815D80">
      <w:footerReference w:type="default" r:id="rId3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F9B" w:rsidRDefault="00C16F9B" w:rsidP="005A7557">
      <w:pPr>
        <w:spacing w:before="0" w:after="0" w:line="240" w:lineRule="auto"/>
      </w:pPr>
      <w:r>
        <w:separator/>
      </w:r>
    </w:p>
  </w:endnote>
  <w:endnote w:type="continuationSeparator" w:id="0">
    <w:p w:rsidR="00C16F9B" w:rsidRDefault="00C16F9B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rinda">
    <w:altName w:val="Liberation Mono"/>
    <w:panose1 w:val="00000400000000000000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557" w:rsidRPr="00AC77AD" w:rsidRDefault="005A755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1B1B72" wp14:editId="77F8A04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1829C905" wp14:editId="161176CC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7072981" wp14:editId="28D018F3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8C9B57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59E902" wp14:editId="5E4CDD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607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607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59E90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607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6075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DC2C4F" wp14:editId="2A9CB47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DC2C4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8C4AE18" wp14:editId="0C57BFA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2BD201" wp14:editId="2C2415C1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635917" wp14:editId="215DB6A0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33E7ED" wp14:editId="195533B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AE7575" wp14:editId="63DCF24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467F0E" wp14:editId="618514F3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9819873" wp14:editId="0BC25C61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5EBE98" wp14:editId="5FC2A063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8FE7A2" wp14:editId="53B5FA62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5354DA" wp14:editId="22EADB1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E45F38" wp14:editId="2225BAF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C4AE18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02BD201" wp14:editId="2C2415C1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635917" wp14:editId="215DB6A0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33E7ED" wp14:editId="195533B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AE7575" wp14:editId="63DCF24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467F0E" wp14:editId="618514F3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9819873" wp14:editId="0BC25C61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5EBE98" wp14:editId="5FC2A063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8FE7A2" wp14:editId="53B5FA62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5354DA" wp14:editId="22EADB1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E45F38" wp14:editId="2225BAF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F9B" w:rsidRDefault="00C16F9B" w:rsidP="005A7557">
      <w:pPr>
        <w:spacing w:before="0" w:after="0" w:line="240" w:lineRule="auto"/>
      </w:pPr>
      <w:r>
        <w:separator/>
      </w:r>
    </w:p>
  </w:footnote>
  <w:footnote w:type="continuationSeparator" w:id="0">
    <w:p w:rsidR="00C16F9B" w:rsidRDefault="00C16F9B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4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8"/>
  </w:num>
  <w:num w:numId="4">
    <w:abstractNumId w:val="3"/>
  </w:num>
  <w:num w:numId="5">
    <w:abstractNumId w:val="17"/>
  </w:num>
  <w:num w:numId="6">
    <w:abstractNumId w:val="12"/>
  </w:num>
  <w:num w:numId="7">
    <w:abstractNumId w:val="2"/>
  </w:num>
  <w:num w:numId="8">
    <w:abstractNumId w:val="11"/>
  </w:num>
  <w:num w:numId="9">
    <w:abstractNumId w:val="0"/>
  </w:num>
  <w:num w:numId="10">
    <w:abstractNumId w:val="6"/>
  </w:num>
  <w:num w:numId="11">
    <w:abstractNumId w:val="20"/>
  </w:num>
  <w:num w:numId="12">
    <w:abstractNumId w:val="21"/>
  </w:num>
  <w:num w:numId="13">
    <w:abstractNumId w:val="13"/>
  </w:num>
  <w:num w:numId="14">
    <w:abstractNumId w:val="9"/>
  </w:num>
  <w:num w:numId="15">
    <w:abstractNumId w:val="15"/>
  </w:num>
  <w:num w:numId="16">
    <w:abstractNumId w:val="22"/>
  </w:num>
  <w:num w:numId="17">
    <w:abstractNumId w:val="19"/>
  </w:num>
  <w:num w:numId="18">
    <w:abstractNumId w:val="4"/>
  </w:num>
  <w:num w:numId="19">
    <w:abstractNumId w:val="14"/>
  </w:num>
  <w:num w:numId="20">
    <w:abstractNumId w:val="16"/>
  </w:num>
  <w:num w:numId="21">
    <w:abstractNumId w:val="7"/>
  </w:num>
  <w:num w:numId="22">
    <w:abstractNumId w:val="5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EA0"/>
    <w:rsid w:val="0002636D"/>
    <w:rsid w:val="00065521"/>
    <w:rsid w:val="000B2513"/>
    <w:rsid w:val="000E69CA"/>
    <w:rsid w:val="000F57EE"/>
    <w:rsid w:val="001251F2"/>
    <w:rsid w:val="00170164"/>
    <w:rsid w:val="0017360D"/>
    <w:rsid w:val="00174917"/>
    <w:rsid w:val="001A172C"/>
    <w:rsid w:val="001B1F70"/>
    <w:rsid w:val="001B6FB0"/>
    <w:rsid w:val="001C64A5"/>
    <w:rsid w:val="0020511E"/>
    <w:rsid w:val="00205556"/>
    <w:rsid w:val="002132F9"/>
    <w:rsid w:val="00266BC5"/>
    <w:rsid w:val="002C4C83"/>
    <w:rsid w:val="002D12E0"/>
    <w:rsid w:val="00326C52"/>
    <w:rsid w:val="00331449"/>
    <w:rsid w:val="003573F4"/>
    <w:rsid w:val="00361EFE"/>
    <w:rsid w:val="00377B47"/>
    <w:rsid w:val="003855C1"/>
    <w:rsid w:val="00393EA0"/>
    <w:rsid w:val="003B3AA8"/>
    <w:rsid w:val="003B43BF"/>
    <w:rsid w:val="003C38D7"/>
    <w:rsid w:val="003F6A06"/>
    <w:rsid w:val="00405EE5"/>
    <w:rsid w:val="004105A1"/>
    <w:rsid w:val="0043652B"/>
    <w:rsid w:val="0049200E"/>
    <w:rsid w:val="004C3DC3"/>
    <w:rsid w:val="004D24AB"/>
    <w:rsid w:val="005074CF"/>
    <w:rsid w:val="00521361"/>
    <w:rsid w:val="005654E1"/>
    <w:rsid w:val="00593F9E"/>
    <w:rsid w:val="005A4E9A"/>
    <w:rsid w:val="005A7557"/>
    <w:rsid w:val="00624350"/>
    <w:rsid w:val="006A6FD4"/>
    <w:rsid w:val="006D235F"/>
    <w:rsid w:val="006D7D02"/>
    <w:rsid w:val="006E48D0"/>
    <w:rsid w:val="00705B61"/>
    <w:rsid w:val="00711112"/>
    <w:rsid w:val="00717EAE"/>
    <w:rsid w:val="007315AC"/>
    <w:rsid w:val="00767ED5"/>
    <w:rsid w:val="0078675A"/>
    <w:rsid w:val="007A0848"/>
    <w:rsid w:val="007A64D4"/>
    <w:rsid w:val="007E30FA"/>
    <w:rsid w:val="007F0C19"/>
    <w:rsid w:val="00815D80"/>
    <w:rsid w:val="0086437B"/>
    <w:rsid w:val="0087661B"/>
    <w:rsid w:val="008C2820"/>
    <w:rsid w:val="00912F4A"/>
    <w:rsid w:val="00916DB8"/>
    <w:rsid w:val="00931FDA"/>
    <w:rsid w:val="00947EB9"/>
    <w:rsid w:val="00950278"/>
    <w:rsid w:val="009526A1"/>
    <w:rsid w:val="009801CC"/>
    <w:rsid w:val="009D2688"/>
    <w:rsid w:val="00AD2ADF"/>
    <w:rsid w:val="00AE07A2"/>
    <w:rsid w:val="00B4277F"/>
    <w:rsid w:val="00B570F3"/>
    <w:rsid w:val="00B86942"/>
    <w:rsid w:val="00BA2FF8"/>
    <w:rsid w:val="00BB29A5"/>
    <w:rsid w:val="00C16EBC"/>
    <w:rsid w:val="00C16F9B"/>
    <w:rsid w:val="00C2249D"/>
    <w:rsid w:val="00C568F5"/>
    <w:rsid w:val="00C60642"/>
    <w:rsid w:val="00C71781"/>
    <w:rsid w:val="00C96E50"/>
    <w:rsid w:val="00CB077F"/>
    <w:rsid w:val="00CC3548"/>
    <w:rsid w:val="00CE0825"/>
    <w:rsid w:val="00D5541D"/>
    <w:rsid w:val="00DA2B5D"/>
    <w:rsid w:val="00DB4C10"/>
    <w:rsid w:val="00DC4937"/>
    <w:rsid w:val="00DE4701"/>
    <w:rsid w:val="00DE60D7"/>
    <w:rsid w:val="00E107AC"/>
    <w:rsid w:val="00E1244A"/>
    <w:rsid w:val="00E35737"/>
    <w:rsid w:val="00E646E7"/>
    <w:rsid w:val="00E8576A"/>
    <w:rsid w:val="00EA6EBE"/>
    <w:rsid w:val="00EC60A9"/>
    <w:rsid w:val="00EE3F6D"/>
    <w:rsid w:val="00EE68E2"/>
    <w:rsid w:val="00EF6075"/>
    <w:rsid w:val="00F02869"/>
    <w:rsid w:val="00F37E79"/>
    <w:rsid w:val="00F4389B"/>
    <w:rsid w:val="00F616BA"/>
    <w:rsid w:val="00F7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CE9E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softuni.bg/trainings/2247/js-fundamentals-january-2019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judge.softuni.bg/Contests/Practice/Index/1425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812</TotalTime>
  <Pages>13</Pages>
  <Words>684</Words>
  <Characters>3903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miro LLL</cp:lastModifiedBy>
  <cp:revision>11</cp:revision>
  <dcterms:created xsi:type="dcterms:W3CDTF">2019-01-11T23:23:00Z</dcterms:created>
  <dcterms:modified xsi:type="dcterms:W3CDTF">2019-01-18T16:16:00Z</dcterms:modified>
</cp:coreProperties>
</file>