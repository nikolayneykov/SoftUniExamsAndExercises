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3912" w:rsidRPr="00BF05ED" w:rsidRDefault="00D51628" w:rsidP="00763912">
      <w:pPr>
        <w:pStyle w:val="1"/>
      </w:pPr>
      <w:r w:rsidRPr="00BF05ED">
        <w:t>Lab</w:t>
      </w:r>
      <w:r w:rsidR="00763912" w:rsidRPr="00BF05ED">
        <w:t xml:space="preserve">: </w:t>
      </w:r>
      <w:r w:rsidR="00720DD5" w:rsidRPr="00BF05ED">
        <w:t>Functions and Logic Flow</w:t>
      </w:r>
    </w:p>
    <w:p w:rsidR="00763912" w:rsidRPr="00BF05ED" w:rsidRDefault="00763912" w:rsidP="00763912">
      <w:pPr>
        <w:rPr>
          <w:sz w:val="24"/>
          <w:szCs w:val="24"/>
        </w:rPr>
      </w:pPr>
      <w:r w:rsidRPr="00BF05ED">
        <w:rPr>
          <w:sz w:val="24"/>
          <w:szCs w:val="24"/>
        </w:rPr>
        <w:t xml:space="preserve">Problems for </w:t>
      </w:r>
      <w:r w:rsidR="00D51628" w:rsidRPr="00BF05ED">
        <w:rPr>
          <w:sz w:val="24"/>
          <w:szCs w:val="24"/>
        </w:rPr>
        <w:t>in-class lab</w:t>
      </w:r>
      <w:r w:rsidRPr="00BF05ED">
        <w:rPr>
          <w:sz w:val="24"/>
          <w:szCs w:val="24"/>
        </w:rPr>
        <w:t xml:space="preserve"> for the </w:t>
      </w:r>
      <w:hyperlink r:id="rId9" w:history="1">
        <w:r w:rsidR="00627B57" w:rsidRPr="00BF05ED">
          <w:rPr>
            <w:rStyle w:val="a9"/>
            <w:sz w:val="24"/>
            <w:szCs w:val="24"/>
          </w:rPr>
          <w:t>"</w:t>
        </w:r>
        <w:r w:rsidR="0087027E" w:rsidRPr="00BF05ED">
          <w:rPr>
            <w:rStyle w:val="a9"/>
            <w:sz w:val="24"/>
            <w:szCs w:val="24"/>
          </w:rPr>
          <w:t>JavaScript Fundamentals</w:t>
        </w:r>
        <w:r w:rsidR="00627B57" w:rsidRPr="00BF05ED">
          <w:rPr>
            <w:rStyle w:val="a9"/>
            <w:sz w:val="24"/>
            <w:szCs w:val="24"/>
          </w:rPr>
          <w:t>"</w:t>
        </w:r>
        <w:r w:rsidRPr="00BF05ED">
          <w:rPr>
            <w:rStyle w:val="a9"/>
            <w:sz w:val="24"/>
            <w:szCs w:val="24"/>
          </w:rPr>
          <w:t xml:space="preserve"> course @ SoftUni</w:t>
        </w:r>
      </w:hyperlink>
      <w:r w:rsidRPr="00BF05ED">
        <w:rPr>
          <w:sz w:val="24"/>
          <w:szCs w:val="24"/>
        </w:rPr>
        <w:t>.</w:t>
      </w:r>
      <w:r w:rsidR="00B31CC4" w:rsidRPr="00BF05ED">
        <w:rPr>
          <w:sz w:val="24"/>
          <w:szCs w:val="24"/>
        </w:rPr>
        <w:t xml:space="preserve"> </w:t>
      </w:r>
      <w:r w:rsidR="009A36C4" w:rsidRPr="00BF05ED">
        <w:rPr>
          <w:sz w:val="24"/>
          <w:szCs w:val="24"/>
        </w:rPr>
        <w:br/>
      </w:r>
      <w:r w:rsidR="00B31CC4" w:rsidRPr="00BF05ED">
        <w:rPr>
          <w:sz w:val="24"/>
          <w:szCs w:val="24"/>
        </w:rPr>
        <w:t>Submit your solutions in the SoftUni judge system at</w:t>
      </w:r>
      <w:r w:rsidR="00D51628" w:rsidRPr="00BF05ED">
        <w:rPr>
          <w:sz w:val="24"/>
          <w:szCs w:val="24"/>
        </w:rPr>
        <w:t xml:space="preserve"> </w:t>
      </w:r>
      <w:hyperlink r:id="rId10" w:history="1">
        <w:r w:rsidR="00E36ECF" w:rsidRPr="00BF05ED">
          <w:rPr>
            <w:rStyle w:val="a9"/>
            <w:sz w:val="24"/>
            <w:szCs w:val="24"/>
          </w:rPr>
          <w:t>https://judg</w:t>
        </w:r>
        <w:r w:rsidR="00E36ECF" w:rsidRPr="00BF05ED">
          <w:rPr>
            <w:rStyle w:val="a9"/>
            <w:sz w:val="24"/>
            <w:szCs w:val="24"/>
          </w:rPr>
          <w:t>e</w:t>
        </w:r>
        <w:r w:rsidR="00E36ECF" w:rsidRPr="00BF05ED">
          <w:rPr>
            <w:rStyle w:val="a9"/>
            <w:sz w:val="24"/>
            <w:szCs w:val="24"/>
          </w:rPr>
          <w:t>.softuni.bg/Contests/1449</w:t>
        </w:r>
      </w:hyperlink>
    </w:p>
    <w:p w:rsidR="00E91AAB" w:rsidRPr="00BF05ED" w:rsidRDefault="00720DD5" w:rsidP="00FD0710">
      <w:pPr>
        <w:pStyle w:val="2"/>
        <w:numPr>
          <w:ilvl w:val="0"/>
          <w:numId w:val="1"/>
        </w:numPr>
        <w:ind w:left="357" w:hanging="357"/>
      </w:pPr>
      <w:r w:rsidRPr="00BF05ED">
        <w:t>Multiplication Table</w:t>
      </w:r>
    </w:p>
    <w:p w:rsidR="00354584" w:rsidRPr="00BF05ED" w:rsidRDefault="00354584" w:rsidP="00354584">
      <w:pPr>
        <w:rPr>
          <w:sz w:val="24"/>
          <w:szCs w:val="24"/>
        </w:rPr>
      </w:pPr>
      <w:r w:rsidRPr="00BF05ED">
        <w:rPr>
          <w:sz w:val="24"/>
          <w:szCs w:val="24"/>
        </w:rPr>
        <w:t xml:space="preserve">Write a JS function that takes </w:t>
      </w:r>
      <w:r w:rsidRPr="00BF05ED">
        <w:rPr>
          <w:b/>
          <w:sz w:val="24"/>
          <w:szCs w:val="24"/>
        </w:rPr>
        <w:t xml:space="preserve">two </w:t>
      </w:r>
      <w:r w:rsidR="00720DD5" w:rsidRPr="00BF05ED">
        <w:rPr>
          <w:b/>
          <w:sz w:val="24"/>
          <w:szCs w:val="24"/>
        </w:rPr>
        <w:t xml:space="preserve">integers </w:t>
      </w:r>
      <w:r w:rsidRPr="00BF05ED">
        <w:rPr>
          <w:sz w:val="24"/>
          <w:szCs w:val="24"/>
        </w:rPr>
        <w:t xml:space="preserve">as </w:t>
      </w:r>
      <w:r w:rsidR="00A119AA" w:rsidRPr="00BF05ED">
        <w:rPr>
          <w:sz w:val="24"/>
          <w:szCs w:val="24"/>
        </w:rPr>
        <w:t xml:space="preserve">an </w:t>
      </w:r>
      <w:r w:rsidRPr="00BF05ED">
        <w:rPr>
          <w:sz w:val="24"/>
          <w:szCs w:val="24"/>
        </w:rPr>
        <w:t>input.</w:t>
      </w:r>
      <w:r w:rsidR="00720DD5" w:rsidRPr="00BF05ED">
        <w:rPr>
          <w:sz w:val="24"/>
          <w:szCs w:val="24"/>
        </w:rPr>
        <w:t xml:space="preserve"> </w:t>
      </w:r>
    </w:p>
    <w:p w:rsidR="00354584" w:rsidRPr="00BF05ED" w:rsidRDefault="00354584" w:rsidP="00FD0710">
      <w:pPr>
        <w:pStyle w:val="ac"/>
        <w:numPr>
          <w:ilvl w:val="0"/>
          <w:numId w:val="2"/>
        </w:numPr>
        <w:rPr>
          <w:sz w:val="24"/>
          <w:szCs w:val="24"/>
        </w:rPr>
      </w:pPr>
      <w:r w:rsidRPr="00BF05ED">
        <w:rPr>
          <w:b/>
          <w:sz w:val="24"/>
          <w:szCs w:val="24"/>
        </w:rPr>
        <w:t xml:space="preserve">The first </w:t>
      </w:r>
      <w:r w:rsidR="00A119AA" w:rsidRPr="00BF05ED">
        <w:rPr>
          <w:b/>
          <w:sz w:val="24"/>
          <w:szCs w:val="24"/>
        </w:rPr>
        <w:t>parameter</w:t>
      </w:r>
      <w:r w:rsidRPr="00BF05ED">
        <w:rPr>
          <w:sz w:val="24"/>
          <w:szCs w:val="24"/>
        </w:rPr>
        <w:t xml:space="preserve"> </w:t>
      </w:r>
      <w:r w:rsidR="00720DD5" w:rsidRPr="00BF05ED">
        <w:rPr>
          <w:sz w:val="24"/>
          <w:szCs w:val="24"/>
        </w:rPr>
        <w:t>will be</w:t>
      </w:r>
      <w:r w:rsidR="00DF649C" w:rsidRPr="00BF05ED">
        <w:rPr>
          <w:sz w:val="24"/>
          <w:szCs w:val="24"/>
        </w:rPr>
        <w:t xml:space="preserve"> the </w:t>
      </w:r>
      <w:r w:rsidR="00DF649C" w:rsidRPr="00BF05ED">
        <w:rPr>
          <w:b/>
          <w:sz w:val="24"/>
          <w:szCs w:val="24"/>
        </w:rPr>
        <w:t>starting</w:t>
      </w:r>
      <w:r w:rsidR="00720DD5" w:rsidRPr="00BF05ED">
        <w:rPr>
          <w:b/>
          <w:sz w:val="24"/>
          <w:szCs w:val="24"/>
        </w:rPr>
        <w:t xml:space="preserve"> </w:t>
      </w:r>
      <w:r w:rsidR="00DF649C" w:rsidRPr="00BF05ED">
        <w:rPr>
          <w:b/>
          <w:sz w:val="24"/>
          <w:szCs w:val="24"/>
        </w:rPr>
        <w:t>number</w:t>
      </w:r>
      <w:r w:rsidR="00DF649C" w:rsidRPr="00BF05ED">
        <w:rPr>
          <w:sz w:val="24"/>
          <w:szCs w:val="24"/>
        </w:rPr>
        <w:t xml:space="preserve"> that needs to be </w:t>
      </w:r>
      <w:r w:rsidR="00DF649C" w:rsidRPr="00BF05ED">
        <w:rPr>
          <w:b/>
          <w:sz w:val="24"/>
          <w:szCs w:val="24"/>
        </w:rPr>
        <w:t>multiplied</w:t>
      </w:r>
      <w:r w:rsidR="00DF649C" w:rsidRPr="00BF05ED">
        <w:rPr>
          <w:sz w:val="24"/>
          <w:szCs w:val="24"/>
        </w:rPr>
        <w:t xml:space="preserve">. </w:t>
      </w:r>
    </w:p>
    <w:p w:rsidR="00A119AA" w:rsidRPr="00BF05ED" w:rsidRDefault="00A119AA" w:rsidP="00FD0710">
      <w:pPr>
        <w:pStyle w:val="ac"/>
        <w:numPr>
          <w:ilvl w:val="0"/>
          <w:numId w:val="2"/>
        </w:numPr>
        <w:rPr>
          <w:sz w:val="24"/>
          <w:szCs w:val="24"/>
        </w:rPr>
      </w:pPr>
      <w:r w:rsidRPr="00BF05ED">
        <w:rPr>
          <w:b/>
          <w:sz w:val="24"/>
          <w:szCs w:val="24"/>
        </w:rPr>
        <w:t>The second parameter</w:t>
      </w:r>
      <w:r w:rsidRPr="00BF05ED">
        <w:rPr>
          <w:sz w:val="24"/>
          <w:szCs w:val="24"/>
        </w:rPr>
        <w:t xml:space="preserve"> will be</w:t>
      </w:r>
      <w:r w:rsidR="00DF649C" w:rsidRPr="00BF05ED">
        <w:rPr>
          <w:sz w:val="24"/>
          <w:szCs w:val="24"/>
        </w:rPr>
        <w:t xml:space="preserve"> the </w:t>
      </w:r>
      <w:r w:rsidR="00DF649C" w:rsidRPr="00BF05ED">
        <w:rPr>
          <w:b/>
          <w:sz w:val="24"/>
          <w:szCs w:val="24"/>
        </w:rPr>
        <w:t>multiplier</w:t>
      </w:r>
      <w:r w:rsidR="00DF649C" w:rsidRPr="00BF05ED">
        <w:rPr>
          <w:sz w:val="24"/>
          <w:szCs w:val="24"/>
        </w:rPr>
        <w:t xml:space="preserve">. </w:t>
      </w:r>
    </w:p>
    <w:p w:rsidR="00D8016A" w:rsidRPr="00BF05ED" w:rsidRDefault="00DF649C" w:rsidP="00A119AA">
      <w:pPr>
        <w:rPr>
          <w:sz w:val="24"/>
          <w:szCs w:val="24"/>
        </w:rPr>
      </w:pPr>
      <w:r w:rsidRPr="00BF05ED">
        <w:rPr>
          <w:sz w:val="24"/>
          <w:szCs w:val="24"/>
        </w:rPr>
        <w:t xml:space="preserve">Your task is to create a </w:t>
      </w:r>
      <w:r w:rsidRPr="00BF05ED">
        <w:rPr>
          <w:b/>
          <w:sz w:val="24"/>
          <w:szCs w:val="24"/>
        </w:rPr>
        <w:t>multiplication table</w:t>
      </w:r>
      <w:r w:rsidRPr="00BF05ED">
        <w:rPr>
          <w:sz w:val="24"/>
          <w:szCs w:val="24"/>
        </w:rPr>
        <w:t xml:space="preserve"> based on the </w:t>
      </w:r>
      <w:r w:rsidRPr="00BF05ED">
        <w:rPr>
          <w:b/>
          <w:sz w:val="24"/>
          <w:szCs w:val="24"/>
        </w:rPr>
        <w:t>numbers you have received</w:t>
      </w:r>
      <w:r w:rsidRPr="00BF05ED">
        <w:rPr>
          <w:sz w:val="24"/>
          <w:szCs w:val="24"/>
        </w:rPr>
        <w:t xml:space="preserve">. </w:t>
      </w:r>
      <w:r w:rsidRPr="00BF05ED">
        <w:rPr>
          <w:b/>
          <w:sz w:val="24"/>
          <w:szCs w:val="24"/>
        </w:rPr>
        <w:t>Note</w:t>
      </w:r>
      <w:r w:rsidRPr="00BF05ED">
        <w:rPr>
          <w:sz w:val="24"/>
          <w:szCs w:val="24"/>
        </w:rPr>
        <w:t xml:space="preserve"> that if the </w:t>
      </w:r>
      <w:r w:rsidRPr="00BF05ED">
        <w:rPr>
          <w:b/>
          <w:sz w:val="24"/>
          <w:szCs w:val="24"/>
        </w:rPr>
        <w:t>first number is bigger than the</w:t>
      </w:r>
      <w:r w:rsidRPr="00BF05ED">
        <w:rPr>
          <w:sz w:val="24"/>
          <w:szCs w:val="24"/>
        </w:rPr>
        <w:t xml:space="preserve"> </w:t>
      </w:r>
      <w:r w:rsidRPr="00BF05ED">
        <w:rPr>
          <w:b/>
          <w:sz w:val="24"/>
          <w:szCs w:val="24"/>
        </w:rPr>
        <w:t>second</w:t>
      </w:r>
      <w:r w:rsidRPr="00BF05ED">
        <w:rPr>
          <w:sz w:val="24"/>
          <w:szCs w:val="24"/>
        </w:rPr>
        <w:t xml:space="preserve"> one, you have to </w:t>
      </w:r>
      <w:r w:rsidRPr="00BF05ED">
        <w:rPr>
          <w:b/>
          <w:sz w:val="24"/>
          <w:szCs w:val="24"/>
        </w:rPr>
        <w:t>print</w:t>
      </w:r>
      <w:r w:rsidR="009D7A33" w:rsidRPr="00BF05ED">
        <w:rPr>
          <w:sz w:val="24"/>
          <w:szCs w:val="24"/>
        </w:rPr>
        <w:t xml:space="preserve"> the following message: </w:t>
      </w:r>
    </w:p>
    <w:p w:rsidR="00D8016A" w:rsidRPr="00BF05ED" w:rsidRDefault="00627B57" w:rsidP="00A119AA">
      <w:pPr>
        <w:rPr>
          <w:rFonts w:ascii="Consolas" w:hAnsi="Consolas" w:cstheme="minorHAnsi"/>
          <w:sz w:val="24"/>
          <w:szCs w:val="24"/>
        </w:rPr>
      </w:pPr>
      <w:r w:rsidRPr="00BF05ED">
        <w:rPr>
          <w:rFonts w:ascii="Consolas" w:hAnsi="Consolas" w:cstheme="minorHAnsi"/>
          <w:sz w:val="24"/>
          <w:szCs w:val="24"/>
        </w:rPr>
        <w:t>"</w:t>
      </w:r>
      <w:r w:rsidR="009D7A33" w:rsidRPr="00BF05ED">
        <w:rPr>
          <w:rFonts w:ascii="Consolas" w:hAnsi="Consolas" w:cstheme="minorHAnsi"/>
          <w:b/>
          <w:sz w:val="24"/>
          <w:szCs w:val="24"/>
        </w:rPr>
        <w:t>Try with other numbers.</w:t>
      </w:r>
      <w:r w:rsidRPr="00BF05ED">
        <w:rPr>
          <w:rFonts w:ascii="Consolas" w:hAnsi="Consolas" w:cstheme="minorHAnsi"/>
          <w:sz w:val="24"/>
          <w:szCs w:val="24"/>
        </w:rPr>
        <w:t>"</w:t>
      </w:r>
    </w:p>
    <w:p w:rsidR="009D7A33" w:rsidRPr="00BF05ED" w:rsidRDefault="00050053" w:rsidP="00A119AA">
      <w:pPr>
        <w:rPr>
          <w:rFonts w:cstheme="minorHAnsi"/>
          <w:sz w:val="24"/>
          <w:szCs w:val="24"/>
        </w:rPr>
      </w:pPr>
      <w:r w:rsidRPr="00BF05ED">
        <w:rPr>
          <w:rFonts w:cstheme="minorHAnsi"/>
          <w:b/>
          <w:sz w:val="24"/>
          <w:szCs w:val="24"/>
        </w:rPr>
        <w:t>Otherwise</w:t>
      </w:r>
      <w:r w:rsidRPr="00BF05ED">
        <w:rPr>
          <w:rFonts w:cstheme="minorHAnsi"/>
          <w:sz w:val="24"/>
          <w:szCs w:val="24"/>
        </w:rPr>
        <w:t xml:space="preserve">, you have to </w:t>
      </w:r>
      <w:r w:rsidRPr="00BF05ED">
        <w:rPr>
          <w:rFonts w:cstheme="minorHAnsi"/>
          <w:b/>
          <w:sz w:val="24"/>
          <w:szCs w:val="24"/>
        </w:rPr>
        <w:t>print the multiplication table</w:t>
      </w:r>
      <w:r w:rsidR="00D8016A" w:rsidRPr="00BF05ED">
        <w:rPr>
          <w:rFonts w:cstheme="minorHAnsi"/>
          <w:sz w:val="24"/>
          <w:szCs w:val="24"/>
        </w:rPr>
        <w:t xml:space="preserve"> in the following format:</w:t>
      </w:r>
    </w:p>
    <w:p w:rsidR="00D8016A" w:rsidRPr="00BF05ED" w:rsidRDefault="00D8016A" w:rsidP="00A119AA">
      <w:pPr>
        <w:rPr>
          <w:rFonts w:ascii="Consolas" w:hAnsi="Consolas"/>
          <w:b/>
          <w:sz w:val="24"/>
          <w:szCs w:val="24"/>
        </w:rPr>
      </w:pPr>
      <w:r w:rsidRPr="00BF05ED">
        <w:rPr>
          <w:rFonts w:ascii="Consolas" w:hAnsi="Consolas" w:cstheme="minorHAnsi"/>
          <w:b/>
          <w:sz w:val="24"/>
          <w:szCs w:val="24"/>
        </w:rPr>
        <w:t>{num1} * {num2} = {result}</w:t>
      </w:r>
    </w:p>
    <w:p w:rsidR="00A119AA" w:rsidRPr="00BF05ED" w:rsidRDefault="00A119AA" w:rsidP="00A119AA">
      <w:pPr>
        <w:rPr>
          <w:sz w:val="24"/>
          <w:szCs w:val="24"/>
        </w:rPr>
      </w:pPr>
      <w:r w:rsidRPr="00BF05ED">
        <w:rPr>
          <w:sz w:val="24"/>
          <w:szCs w:val="24"/>
        </w:rPr>
        <w:t xml:space="preserve"> For more information, see the examples below:</w:t>
      </w:r>
    </w:p>
    <w:p w:rsidR="004D685C" w:rsidRPr="00BF05ED" w:rsidRDefault="004D685C" w:rsidP="004D685C">
      <w:pPr>
        <w:pStyle w:val="3"/>
      </w:pPr>
      <w:r w:rsidRPr="00BF05ED">
        <w:t>Example</w:t>
      </w:r>
    </w:p>
    <w:tbl>
      <w:tblPr>
        <w:tblStyle w:val="af"/>
        <w:tblW w:w="6694" w:type="dxa"/>
        <w:tblInd w:w="68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004"/>
        <w:gridCol w:w="3690"/>
      </w:tblGrid>
      <w:tr w:rsidR="00A119AA" w:rsidRPr="00BF05ED" w:rsidTr="0053637A">
        <w:tc>
          <w:tcPr>
            <w:tcW w:w="3004" w:type="dxa"/>
            <w:shd w:val="clear" w:color="auto" w:fill="D9D9D9" w:themeFill="background1" w:themeFillShade="D9"/>
          </w:tcPr>
          <w:p w:rsidR="00A119AA" w:rsidRPr="00BF05ED" w:rsidRDefault="00A119AA" w:rsidP="003560F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3690" w:type="dxa"/>
            <w:shd w:val="clear" w:color="auto" w:fill="D9D9D9" w:themeFill="background1" w:themeFillShade="D9"/>
          </w:tcPr>
          <w:p w:rsidR="00A119AA" w:rsidRPr="00BF05ED" w:rsidRDefault="00A119AA" w:rsidP="003560F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Output</w:t>
            </w:r>
          </w:p>
        </w:tc>
      </w:tr>
      <w:tr w:rsidR="00A119AA" w:rsidRPr="00BF05ED" w:rsidTr="0053637A">
        <w:tc>
          <w:tcPr>
            <w:tcW w:w="3004" w:type="dxa"/>
          </w:tcPr>
          <w:p w:rsidR="00A119AA" w:rsidRPr="00BF05ED" w:rsidRDefault="00DF649C" w:rsidP="003560F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05ED">
              <w:rPr>
                <w:rFonts w:ascii="Consolas" w:hAnsi="Consolas"/>
                <w:sz w:val="24"/>
                <w:szCs w:val="24"/>
              </w:rPr>
              <w:t>2, 9</w:t>
            </w:r>
          </w:p>
        </w:tc>
        <w:tc>
          <w:tcPr>
            <w:tcW w:w="3690" w:type="dxa"/>
            <w:vAlign w:val="center"/>
          </w:tcPr>
          <w:p w:rsidR="00DF649C" w:rsidRPr="00BF05ED" w:rsidRDefault="00DF649C" w:rsidP="00DF649C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2 * 9 = 18</w:t>
            </w:r>
          </w:p>
          <w:p w:rsidR="00DF649C" w:rsidRPr="00BF05ED" w:rsidRDefault="00DF649C" w:rsidP="00DF649C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3 * 9 = 27</w:t>
            </w:r>
          </w:p>
          <w:p w:rsidR="00DF649C" w:rsidRPr="00BF05ED" w:rsidRDefault="00DF649C" w:rsidP="00DF649C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4 * 9 = 36</w:t>
            </w:r>
          </w:p>
          <w:p w:rsidR="00DF649C" w:rsidRPr="00BF05ED" w:rsidRDefault="00DF649C" w:rsidP="00DF649C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5 * 9 = 45</w:t>
            </w:r>
          </w:p>
          <w:p w:rsidR="00DF649C" w:rsidRPr="00BF05ED" w:rsidRDefault="00DF649C" w:rsidP="00DF649C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6 * 9 = 54</w:t>
            </w:r>
          </w:p>
          <w:p w:rsidR="00DF649C" w:rsidRPr="00BF05ED" w:rsidRDefault="00DF649C" w:rsidP="00DF649C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7 * 9 = 63</w:t>
            </w:r>
          </w:p>
          <w:p w:rsidR="00DF649C" w:rsidRPr="00BF05ED" w:rsidRDefault="00DF649C" w:rsidP="00DF649C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8 * 9 = 72</w:t>
            </w:r>
          </w:p>
          <w:p w:rsidR="00A119AA" w:rsidRPr="00BF05ED" w:rsidRDefault="00DF649C" w:rsidP="00DF649C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9 * 9 = 81</w:t>
            </w:r>
          </w:p>
        </w:tc>
      </w:tr>
      <w:tr w:rsidR="00050053" w:rsidRPr="00BF05ED" w:rsidTr="0053637A">
        <w:tc>
          <w:tcPr>
            <w:tcW w:w="3004" w:type="dxa"/>
            <w:shd w:val="clear" w:color="auto" w:fill="D9D9D9" w:themeFill="background1" w:themeFillShade="D9"/>
          </w:tcPr>
          <w:p w:rsidR="00050053" w:rsidRPr="00BF05ED" w:rsidRDefault="00050053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3690" w:type="dxa"/>
            <w:shd w:val="clear" w:color="auto" w:fill="D9D9D9" w:themeFill="background1" w:themeFillShade="D9"/>
          </w:tcPr>
          <w:p w:rsidR="00050053" w:rsidRPr="00BF05ED" w:rsidRDefault="00050053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Output</w:t>
            </w:r>
          </w:p>
        </w:tc>
      </w:tr>
      <w:tr w:rsidR="00050053" w:rsidRPr="00BF05ED" w:rsidTr="0053637A">
        <w:tc>
          <w:tcPr>
            <w:tcW w:w="3004" w:type="dxa"/>
          </w:tcPr>
          <w:p w:rsidR="00050053" w:rsidRPr="00BF05ED" w:rsidRDefault="00050053" w:rsidP="002E1F8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05ED">
              <w:rPr>
                <w:rFonts w:ascii="Consolas" w:hAnsi="Consolas"/>
                <w:sz w:val="24"/>
                <w:szCs w:val="24"/>
              </w:rPr>
              <w:t>8, 3</w:t>
            </w:r>
          </w:p>
        </w:tc>
        <w:tc>
          <w:tcPr>
            <w:tcW w:w="3690" w:type="dxa"/>
            <w:vAlign w:val="center"/>
          </w:tcPr>
          <w:p w:rsidR="00050053" w:rsidRPr="00BF05ED" w:rsidRDefault="00050053" w:rsidP="002E1F8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Try with other numbers.</w:t>
            </w:r>
          </w:p>
        </w:tc>
      </w:tr>
    </w:tbl>
    <w:p w:rsidR="00A119AA" w:rsidRPr="00BF05ED" w:rsidRDefault="00A119AA" w:rsidP="00A119AA"/>
    <w:p w:rsidR="001211B0" w:rsidRPr="00BF05ED" w:rsidRDefault="001211B0" w:rsidP="001211B0">
      <w:pPr>
        <w:pStyle w:val="3"/>
      </w:pPr>
      <w:r w:rsidRPr="00BF05ED">
        <w:t>Hints</w:t>
      </w:r>
    </w:p>
    <w:p w:rsidR="002F2B8E" w:rsidRPr="00BF05ED" w:rsidRDefault="002F2B8E" w:rsidP="002F2B8E">
      <w:r w:rsidRPr="00BF05ED">
        <w:t>First, we need to take the two values and parse them into numbers:</w:t>
      </w:r>
    </w:p>
    <w:p w:rsidR="002F2B8E" w:rsidRPr="00BF05ED" w:rsidRDefault="001A47D7" w:rsidP="002F2B8E">
      <w:r w:rsidRPr="00BF05ED">
        <w:drawing>
          <wp:inline distT="0" distB="0" distL="0" distR="0" wp14:anchorId="246AD9C7" wp14:editId="32317A51">
            <wp:extent cx="5372100" cy="885260"/>
            <wp:effectExtent l="19050" t="19050" r="19050" b="1016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6224" cy="8941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D58" w:rsidRPr="00BF05ED" w:rsidRDefault="00055D58" w:rsidP="002F2B8E">
      <w:r w:rsidRPr="00BF05ED">
        <w:t>Next, we have to take the result div in order to give it a value later.</w:t>
      </w:r>
    </w:p>
    <w:p w:rsidR="00055D58" w:rsidRPr="00BF05ED" w:rsidRDefault="001A47D7" w:rsidP="002F2B8E">
      <w:r w:rsidRPr="00BF05ED">
        <w:lastRenderedPageBreak/>
        <w:drawing>
          <wp:inline distT="0" distB="0" distL="0" distR="0" wp14:anchorId="2F2E32CB" wp14:editId="1A5F6685">
            <wp:extent cx="5325000" cy="1043940"/>
            <wp:effectExtent l="19050" t="19050" r="28575" b="2286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667" cy="10450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D58" w:rsidRPr="00BF05ED" w:rsidRDefault="00055D58" w:rsidP="002F2B8E">
      <w:r w:rsidRPr="00BF05ED">
        <w:t>Now let us implement the function that checks if the inputs are correct:</w:t>
      </w:r>
    </w:p>
    <w:p w:rsidR="00055D58" w:rsidRPr="00BF05ED" w:rsidRDefault="001A47D7" w:rsidP="002F2B8E">
      <w:r w:rsidRPr="00BF05ED">
        <w:drawing>
          <wp:inline distT="0" distB="0" distL="0" distR="0" wp14:anchorId="58ECCED0" wp14:editId="0FC6DAE1">
            <wp:extent cx="5318760" cy="1696394"/>
            <wp:effectExtent l="19050" t="19050" r="15240" b="1841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120" cy="17032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D58" w:rsidRPr="00BF05ED" w:rsidRDefault="00055D58" w:rsidP="002F2B8E">
      <w:r w:rsidRPr="00BF05ED">
        <w:t>Now, we are going to write the function that produces the result.</w:t>
      </w:r>
    </w:p>
    <w:p w:rsidR="00055D58" w:rsidRPr="00BF05ED" w:rsidRDefault="003B0EF3" w:rsidP="002F2B8E">
      <w:r w:rsidRPr="00BF05ED">
        <w:drawing>
          <wp:inline distT="0" distB="0" distL="0" distR="0" wp14:anchorId="5AC7B0FE" wp14:editId="39DDF683">
            <wp:extent cx="5356860" cy="3295216"/>
            <wp:effectExtent l="19050" t="19050" r="15240" b="19685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374" cy="3303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D58" w:rsidRPr="00BF05ED" w:rsidRDefault="00055D58" w:rsidP="002F2B8E">
      <w:r w:rsidRPr="00BF05ED">
        <w:t>And finally, we make sure that the result div is empty, then we call that functions that checks for errors, and the function that calculates the result</w:t>
      </w:r>
    </w:p>
    <w:p w:rsidR="001A47D7" w:rsidRPr="00BF05ED" w:rsidRDefault="003B0EF3" w:rsidP="002F2B8E">
      <w:r w:rsidRPr="00BF05ED">
        <w:drawing>
          <wp:inline distT="0" distB="0" distL="0" distR="0" wp14:anchorId="1346CB32" wp14:editId="1DEDFB35">
            <wp:extent cx="5356860" cy="888912"/>
            <wp:effectExtent l="19050" t="19050" r="15240" b="2603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60" cy="8994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47D7" w:rsidRPr="00BF05ED" w:rsidRDefault="003B0EF3" w:rsidP="002F2B8E">
      <w:r w:rsidRPr="00BF05ED">
        <w:lastRenderedPageBreak/>
        <w:drawing>
          <wp:inline distT="0" distB="0" distL="0" distR="0" wp14:anchorId="4DCAE304" wp14:editId="7B73E438">
            <wp:extent cx="5972810" cy="2364105"/>
            <wp:effectExtent l="19050" t="19050" r="27940" b="1714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4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532A" w:rsidRPr="00BF05ED" w:rsidRDefault="00B438F0" w:rsidP="002F2B8E">
      <w:pPr>
        <w:pStyle w:val="2"/>
      </w:pPr>
      <w:r w:rsidRPr="00BF05ED">
        <w:t>Temperature Converter</w:t>
      </w:r>
    </w:p>
    <w:p w:rsidR="00853EF3" w:rsidRPr="00BF05ED" w:rsidRDefault="00D76ECC" w:rsidP="009418FA">
      <w:pPr>
        <w:rPr>
          <w:sz w:val="24"/>
          <w:szCs w:val="24"/>
        </w:rPr>
      </w:pPr>
      <w:r w:rsidRPr="00BF05ED">
        <w:rPr>
          <w:sz w:val="24"/>
          <w:szCs w:val="24"/>
        </w:rPr>
        <w:t xml:space="preserve">Write a JS function </w:t>
      </w:r>
      <w:r w:rsidR="009418FA" w:rsidRPr="00BF05ED">
        <w:rPr>
          <w:sz w:val="24"/>
          <w:szCs w:val="24"/>
        </w:rPr>
        <w:t>that</w:t>
      </w:r>
      <w:r w:rsidRPr="00BF05ED">
        <w:rPr>
          <w:sz w:val="24"/>
          <w:szCs w:val="24"/>
        </w:rPr>
        <w:t xml:space="preserve"> receives </w:t>
      </w:r>
      <w:r w:rsidR="009418FA" w:rsidRPr="00BF05ED">
        <w:rPr>
          <w:b/>
          <w:sz w:val="24"/>
          <w:szCs w:val="24"/>
        </w:rPr>
        <w:t xml:space="preserve">two arguments </w:t>
      </w:r>
      <w:r w:rsidR="009418FA" w:rsidRPr="00BF05ED">
        <w:rPr>
          <w:sz w:val="24"/>
          <w:szCs w:val="24"/>
        </w:rPr>
        <w:t>as an input.</w:t>
      </w:r>
    </w:p>
    <w:p w:rsidR="009418FA" w:rsidRPr="00BF05ED" w:rsidRDefault="009418FA" w:rsidP="00FD0710">
      <w:pPr>
        <w:pStyle w:val="ac"/>
        <w:numPr>
          <w:ilvl w:val="0"/>
          <w:numId w:val="4"/>
        </w:numPr>
        <w:rPr>
          <w:sz w:val="24"/>
          <w:szCs w:val="24"/>
        </w:rPr>
      </w:pPr>
      <w:r w:rsidRPr="00BF05ED">
        <w:rPr>
          <w:b/>
          <w:sz w:val="24"/>
          <w:szCs w:val="24"/>
        </w:rPr>
        <w:t>The</w:t>
      </w:r>
      <w:r w:rsidRPr="00BF05ED">
        <w:rPr>
          <w:sz w:val="24"/>
          <w:szCs w:val="24"/>
        </w:rPr>
        <w:t xml:space="preserve"> </w:t>
      </w:r>
      <w:r w:rsidRPr="00BF05ED">
        <w:rPr>
          <w:b/>
          <w:sz w:val="24"/>
          <w:szCs w:val="24"/>
        </w:rPr>
        <w:t>first parameter</w:t>
      </w:r>
      <w:r w:rsidRPr="00BF05ED">
        <w:rPr>
          <w:sz w:val="24"/>
          <w:szCs w:val="24"/>
        </w:rPr>
        <w:t xml:space="preserve"> will be the </w:t>
      </w:r>
      <w:r w:rsidRPr="00BF05ED">
        <w:rPr>
          <w:b/>
          <w:sz w:val="24"/>
          <w:szCs w:val="24"/>
        </w:rPr>
        <w:t>degrees</w:t>
      </w:r>
      <w:r w:rsidRPr="00BF05ED">
        <w:rPr>
          <w:sz w:val="24"/>
          <w:szCs w:val="24"/>
        </w:rPr>
        <w:t xml:space="preserve"> that need to be converted.</w:t>
      </w:r>
    </w:p>
    <w:p w:rsidR="009418FA" w:rsidRPr="00BF05ED" w:rsidRDefault="009418FA" w:rsidP="00FD0710">
      <w:pPr>
        <w:pStyle w:val="ac"/>
        <w:numPr>
          <w:ilvl w:val="0"/>
          <w:numId w:val="4"/>
        </w:numPr>
        <w:rPr>
          <w:sz w:val="24"/>
          <w:szCs w:val="24"/>
        </w:rPr>
      </w:pPr>
      <w:r w:rsidRPr="00BF05ED">
        <w:rPr>
          <w:b/>
          <w:sz w:val="24"/>
          <w:szCs w:val="24"/>
        </w:rPr>
        <w:t>The second parameter</w:t>
      </w:r>
      <w:r w:rsidRPr="00BF05ED">
        <w:rPr>
          <w:sz w:val="24"/>
          <w:szCs w:val="24"/>
        </w:rPr>
        <w:t xml:space="preserve"> will be either </w:t>
      </w:r>
      <w:r w:rsidRPr="00BF05ED">
        <w:rPr>
          <w:b/>
          <w:sz w:val="24"/>
          <w:szCs w:val="24"/>
        </w:rPr>
        <w:t>Fahrenheit</w:t>
      </w:r>
      <w:r w:rsidRPr="00BF05ED">
        <w:rPr>
          <w:sz w:val="24"/>
          <w:szCs w:val="24"/>
        </w:rPr>
        <w:t xml:space="preserve"> or </w:t>
      </w:r>
      <w:r w:rsidRPr="00BF05ED">
        <w:rPr>
          <w:b/>
          <w:sz w:val="24"/>
          <w:szCs w:val="24"/>
        </w:rPr>
        <w:t>Celsius</w:t>
      </w:r>
      <w:r w:rsidRPr="00BF05ED">
        <w:rPr>
          <w:sz w:val="24"/>
          <w:szCs w:val="24"/>
        </w:rPr>
        <w:t xml:space="preserve"> (</w:t>
      </w:r>
      <w:r w:rsidRPr="00BF05ED">
        <w:rPr>
          <w:b/>
          <w:sz w:val="24"/>
          <w:szCs w:val="24"/>
        </w:rPr>
        <w:t>case-insensitive</w:t>
      </w:r>
      <w:r w:rsidRPr="00BF05ED">
        <w:rPr>
          <w:sz w:val="24"/>
          <w:szCs w:val="24"/>
        </w:rPr>
        <w:t xml:space="preserve">). Every other type of input is considered </w:t>
      </w:r>
      <w:r w:rsidRPr="00BF05ED">
        <w:rPr>
          <w:b/>
          <w:sz w:val="24"/>
          <w:szCs w:val="24"/>
        </w:rPr>
        <w:t>invalid</w:t>
      </w:r>
      <w:r w:rsidRPr="00BF05ED">
        <w:rPr>
          <w:sz w:val="24"/>
          <w:szCs w:val="24"/>
        </w:rPr>
        <w:t xml:space="preserve"> and the following message should be printed: </w:t>
      </w:r>
      <w:r w:rsidR="00627B57" w:rsidRPr="00BF05ED">
        <w:rPr>
          <w:rFonts w:ascii="Consolas" w:hAnsi="Consolas"/>
          <w:b/>
          <w:sz w:val="24"/>
          <w:szCs w:val="24"/>
        </w:rPr>
        <w:t>"</w:t>
      </w:r>
      <w:r w:rsidRPr="00BF05ED">
        <w:rPr>
          <w:rFonts w:ascii="Consolas" w:hAnsi="Consolas"/>
          <w:b/>
          <w:sz w:val="24"/>
          <w:szCs w:val="24"/>
        </w:rPr>
        <w:t>Error!</w:t>
      </w:r>
      <w:r w:rsidR="00627B57" w:rsidRPr="00BF05ED">
        <w:rPr>
          <w:rFonts w:ascii="Consolas" w:hAnsi="Consolas"/>
          <w:b/>
          <w:sz w:val="24"/>
          <w:szCs w:val="24"/>
        </w:rPr>
        <w:t>"</w:t>
      </w:r>
    </w:p>
    <w:p w:rsidR="005270B3" w:rsidRPr="00BF05ED" w:rsidRDefault="00DA2103" w:rsidP="009418FA">
      <w:pPr>
        <w:rPr>
          <w:sz w:val="24"/>
          <w:szCs w:val="24"/>
        </w:rPr>
      </w:pPr>
      <w:r w:rsidRPr="00BF05ED">
        <w:rPr>
          <w:sz w:val="24"/>
          <w:szCs w:val="24"/>
        </w:rPr>
        <w:t xml:space="preserve">The </w:t>
      </w:r>
      <w:r w:rsidRPr="00BF05ED">
        <w:rPr>
          <w:b/>
          <w:sz w:val="24"/>
          <w:szCs w:val="24"/>
        </w:rPr>
        <w:t>output</w:t>
      </w:r>
      <w:r w:rsidRPr="00BF05ED">
        <w:rPr>
          <w:sz w:val="24"/>
          <w:szCs w:val="24"/>
        </w:rPr>
        <w:t xml:space="preserve"> should consist of </w:t>
      </w:r>
      <w:r w:rsidRPr="00BF05ED">
        <w:rPr>
          <w:b/>
          <w:sz w:val="24"/>
          <w:szCs w:val="24"/>
        </w:rPr>
        <w:t>one number</w:t>
      </w:r>
      <w:r w:rsidRPr="00BF05ED">
        <w:rPr>
          <w:sz w:val="24"/>
          <w:szCs w:val="24"/>
        </w:rPr>
        <w:t xml:space="preserve"> - the </w:t>
      </w:r>
      <w:r w:rsidRPr="00BF05ED">
        <w:rPr>
          <w:b/>
          <w:sz w:val="24"/>
          <w:szCs w:val="24"/>
        </w:rPr>
        <w:t>converted</w:t>
      </w:r>
      <w:r w:rsidR="00F22DF2" w:rsidRPr="00BF05ED">
        <w:rPr>
          <w:sz w:val="24"/>
          <w:szCs w:val="24"/>
        </w:rPr>
        <w:t xml:space="preserve"> degrees, in case of </w:t>
      </w:r>
      <w:r w:rsidR="005270B3" w:rsidRPr="00BF05ED">
        <w:rPr>
          <w:sz w:val="24"/>
          <w:szCs w:val="24"/>
        </w:rPr>
        <w:t xml:space="preserve">a </w:t>
      </w:r>
      <w:r w:rsidR="00F22DF2" w:rsidRPr="00BF05ED">
        <w:rPr>
          <w:b/>
          <w:sz w:val="24"/>
          <w:szCs w:val="24"/>
        </w:rPr>
        <w:t xml:space="preserve">valid </w:t>
      </w:r>
      <w:r w:rsidR="00F22DF2" w:rsidRPr="00BF05ED">
        <w:rPr>
          <w:sz w:val="24"/>
          <w:szCs w:val="24"/>
        </w:rPr>
        <w:t>input.</w:t>
      </w:r>
      <w:r w:rsidR="005270B3" w:rsidRPr="00BF05ED">
        <w:rPr>
          <w:sz w:val="24"/>
          <w:szCs w:val="24"/>
        </w:rPr>
        <w:t xml:space="preserve"> Note that you need to </w:t>
      </w:r>
      <w:r w:rsidR="005270B3" w:rsidRPr="00BF05ED">
        <w:rPr>
          <w:b/>
          <w:sz w:val="24"/>
          <w:szCs w:val="24"/>
        </w:rPr>
        <w:t>round</w:t>
      </w:r>
      <w:r w:rsidR="008D20CA" w:rsidRPr="00BF05ED">
        <w:rPr>
          <w:b/>
          <w:sz w:val="24"/>
          <w:szCs w:val="24"/>
        </w:rPr>
        <w:t xml:space="preserve"> the degrees to the nearest integer</w:t>
      </w:r>
      <w:r w:rsidR="008D20CA" w:rsidRPr="00BF05ED">
        <w:rPr>
          <w:sz w:val="24"/>
          <w:szCs w:val="24"/>
        </w:rPr>
        <w:t>.</w:t>
      </w:r>
      <w:r w:rsidR="008D20CA" w:rsidRPr="00BF05ED">
        <w:rPr>
          <w:sz w:val="24"/>
          <w:szCs w:val="24"/>
        </w:rPr>
        <w:tab/>
      </w:r>
    </w:p>
    <w:p w:rsidR="0074302D" w:rsidRPr="00BF05ED" w:rsidRDefault="00F22DF2" w:rsidP="009418FA">
      <w:pPr>
        <w:rPr>
          <w:sz w:val="24"/>
          <w:szCs w:val="24"/>
        </w:rPr>
      </w:pPr>
      <w:r w:rsidRPr="00BF05ED">
        <w:rPr>
          <w:b/>
          <w:sz w:val="24"/>
          <w:szCs w:val="24"/>
        </w:rPr>
        <w:t>Otherwise</w:t>
      </w:r>
      <w:r w:rsidRPr="00BF05ED">
        <w:rPr>
          <w:sz w:val="24"/>
          <w:szCs w:val="24"/>
        </w:rPr>
        <w:t xml:space="preserve">, you should just print </w:t>
      </w:r>
      <w:r w:rsidR="00627B57" w:rsidRPr="00BF05ED">
        <w:rPr>
          <w:sz w:val="24"/>
          <w:szCs w:val="24"/>
        </w:rPr>
        <w:t>"</w:t>
      </w:r>
      <w:r w:rsidRPr="00BF05ED">
        <w:rPr>
          <w:b/>
          <w:sz w:val="24"/>
          <w:szCs w:val="24"/>
        </w:rPr>
        <w:t>Error!</w:t>
      </w:r>
      <w:r w:rsidR="00627B57" w:rsidRPr="00BF05ED">
        <w:rPr>
          <w:sz w:val="24"/>
          <w:szCs w:val="24"/>
        </w:rPr>
        <w:t>"</w:t>
      </w:r>
    </w:p>
    <w:p w:rsidR="0053532A" w:rsidRPr="00BF05ED" w:rsidRDefault="00057699" w:rsidP="002303C8">
      <w:pPr>
        <w:rPr>
          <w:sz w:val="24"/>
          <w:szCs w:val="24"/>
        </w:rPr>
      </w:pPr>
      <w:r w:rsidRPr="00BF05ED">
        <w:rPr>
          <w:sz w:val="24"/>
          <w:szCs w:val="24"/>
        </w:rPr>
        <w:t>For more information, see the example below:</w:t>
      </w:r>
    </w:p>
    <w:p w:rsidR="002303C8" w:rsidRPr="00BF05ED" w:rsidRDefault="0074302D" w:rsidP="002303C8">
      <w:pPr>
        <w:pStyle w:val="3"/>
      </w:pPr>
      <w:r w:rsidRPr="00BF05ED">
        <w:t xml:space="preserve"> </w:t>
      </w:r>
      <w:r w:rsidR="002303C8" w:rsidRPr="00BF05ED">
        <w:t>Example</w:t>
      </w:r>
    </w:p>
    <w:tbl>
      <w:tblPr>
        <w:tblStyle w:val="af"/>
        <w:tblpPr w:leftFromText="180" w:rightFromText="180" w:vertAnchor="text" w:horzAnchor="margin" w:tblpY="459"/>
        <w:tblW w:w="100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35"/>
        <w:gridCol w:w="5040"/>
      </w:tblGrid>
      <w:tr w:rsidR="0074302D" w:rsidRPr="00BF05ED" w:rsidTr="0053637A">
        <w:trPr>
          <w:trHeight w:val="128"/>
        </w:trPr>
        <w:tc>
          <w:tcPr>
            <w:tcW w:w="5035" w:type="dxa"/>
            <w:shd w:val="clear" w:color="auto" w:fill="D9D9D9" w:themeFill="background1" w:themeFillShade="D9"/>
          </w:tcPr>
          <w:p w:rsidR="0074302D" w:rsidRPr="00BF05ED" w:rsidRDefault="0074302D" w:rsidP="00662870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040" w:type="dxa"/>
            <w:shd w:val="clear" w:color="auto" w:fill="D9D9D9" w:themeFill="background1" w:themeFillShade="D9"/>
          </w:tcPr>
          <w:p w:rsidR="0074302D" w:rsidRPr="00BF05ED" w:rsidRDefault="0074302D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Output</w:t>
            </w:r>
          </w:p>
        </w:tc>
      </w:tr>
      <w:tr w:rsidR="0074302D" w:rsidRPr="00BF05ED" w:rsidTr="0053637A">
        <w:trPr>
          <w:trHeight w:val="370"/>
        </w:trPr>
        <w:tc>
          <w:tcPr>
            <w:tcW w:w="5035" w:type="dxa"/>
          </w:tcPr>
          <w:p w:rsidR="0074302D" w:rsidRPr="00BF05ED" w:rsidRDefault="00ED2528" w:rsidP="002E1F8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05ED">
              <w:rPr>
                <w:rFonts w:ascii="Consolas" w:hAnsi="Consolas"/>
                <w:sz w:val="24"/>
                <w:szCs w:val="24"/>
              </w:rPr>
              <w:t xml:space="preserve">79, </w:t>
            </w:r>
            <w:r w:rsidR="00132C92" w:rsidRPr="00BF05ED">
              <w:rPr>
                <w:rFonts w:ascii="Consolas" w:hAnsi="Consolas"/>
                <w:sz w:val="24"/>
                <w:szCs w:val="24"/>
              </w:rPr>
              <w:t>'</w:t>
            </w:r>
            <w:r w:rsidR="00BF05ED">
              <w:rPr>
                <w:rFonts w:ascii="Consolas" w:hAnsi="Consolas"/>
                <w:sz w:val="24"/>
                <w:szCs w:val="24"/>
              </w:rPr>
              <w:t>c</w:t>
            </w:r>
            <w:bookmarkStart w:id="0" w:name="_GoBack"/>
            <w:bookmarkEnd w:id="0"/>
            <w:r w:rsidR="00BF05ED" w:rsidRPr="00BF05ED">
              <w:rPr>
                <w:rFonts w:ascii="Consolas" w:hAnsi="Consolas"/>
                <w:sz w:val="24"/>
                <w:szCs w:val="24"/>
              </w:rPr>
              <w:t>elsius</w:t>
            </w:r>
            <w:r w:rsidR="00132C92" w:rsidRPr="00BF05ED">
              <w:rPr>
                <w:rFonts w:ascii="Consolas" w:hAnsi="Consolas"/>
                <w:sz w:val="24"/>
                <w:szCs w:val="24"/>
              </w:rPr>
              <w:t>'</w:t>
            </w:r>
          </w:p>
        </w:tc>
        <w:tc>
          <w:tcPr>
            <w:tcW w:w="5040" w:type="dxa"/>
            <w:vAlign w:val="center"/>
          </w:tcPr>
          <w:p w:rsidR="0074302D" w:rsidRPr="00BF05ED" w:rsidRDefault="00ED2528" w:rsidP="002E1F8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174</w:t>
            </w:r>
          </w:p>
        </w:tc>
      </w:tr>
      <w:tr w:rsidR="00ED2528" w:rsidRPr="00BF05ED" w:rsidTr="0053637A">
        <w:trPr>
          <w:trHeight w:val="128"/>
        </w:trPr>
        <w:tc>
          <w:tcPr>
            <w:tcW w:w="5035" w:type="dxa"/>
            <w:shd w:val="clear" w:color="auto" w:fill="D9D9D9" w:themeFill="background1" w:themeFillShade="D9"/>
          </w:tcPr>
          <w:p w:rsidR="00ED2528" w:rsidRPr="00BF05ED" w:rsidRDefault="00ED2528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040" w:type="dxa"/>
            <w:shd w:val="clear" w:color="auto" w:fill="D9D9D9" w:themeFill="background1" w:themeFillShade="D9"/>
          </w:tcPr>
          <w:p w:rsidR="00ED2528" w:rsidRPr="00BF05ED" w:rsidRDefault="00ED2528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Output</w:t>
            </w:r>
          </w:p>
        </w:tc>
      </w:tr>
      <w:tr w:rsidR="00ED2528" w:rsidRPr="00BF05ED" w:rsidTr="0053637A">
        <w:trPr>
          <w:trHeight w:val="370"/>
        </w:trPr>
        <w:tc>
          <w:tcPr>
            <w:tcW w:w="5035" w:type="dxa"/>
          </w:tcPr>
          <w:p w:rsidR="00ED2528" w:rsidRPr="00BF05ED" w:rsidRDefault="00ED2528" w:rsidP="00ED252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05ED">
              <w:rPr>
                <w:rFonts w:ascii="Consolas" w:hAnsi="Consolas"/>
                <w:sz w:val="24"/>
                <w:szCs w:val="24"/>
              </w:rPr>
              <w:t xml:space="preserve">45, </w:t>
            </w:r>
            <w:r w:rsidR="00132C92" w:rsidRPr="00BF05ED">
              <w:rPr>
                <w:rFonts w:ascii="Consolas" w:hAnsi="Consolas"/>
                <w:sz w:val="24"/>
                <w:szCs w:val="24"/>
              </w:rPr>
              <w:t>'</w:t>
            </w:r>
            <w:r w:rsidRPr="00BF05ED">
              <w:rPr>
                <w:rFonts w:ascii="Consolas" w:hAnsi="Consolas"/>
                <w:sz w:val="24"/>
                <w:szCs w:val="24"/>
              </w:rPr>
              <w:t>Fahrenheit</w:t>
            </w:r>
            <w:r w:rsidR="00132C92" w:rsidRPr="00BF05ED">
              <w:rPr>
                <w:rFonts w:ascii="Consolas" w:hAnsi="Consolas"/>
                <w:sz w:val="24"/>
                <w:szCs w:val="24"/>
              </w:rPr>
              <w:t>'</w:t>
            </w:r>
          </w:p>
        </w:tc>
        <w:tc>
          <w:tcPr>
            <w:tcW w:w="5040" w:type="dxa"/>
            <w:vAlign w:val="center"/>
          </w:tcPr>
          <w:p w:rsidR="00ED2528" w:rsidRPr="00BF05ED" w:rsidRDefault="00ED2528" w:rsidP="002E1F8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7</w:t>
            </w:r>
          </w:p>
        </w:tc>
      </w:tr>
      <w:tr w:rsidR="00ED2528" w:rsidRPr="00BF05ED" w:rsidTr="0053637A">
        <w:trPr>
          <w:trHeight w:val="128"/>
        </w:trPr>
        <w:tc>
          <w:tcPr>
            <w:tcW w:w="5035" w:type="dxa"/>
            <w:shd w:val="clear" w:color="auto" w:fill="D9D9D9" w:themeFill="background1" w:themeFillShade="D9"/>
          </w:tcPr>
          <w:p w:rsidR="00ED2528" w:rsidRPr="00BF05ED" w:rsidRDefault="00ED2528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040" w:type="dxa"/>
            <w:shd w:val="clear" w:color="auto" w:fill="D9D9D9" w:themeFill="background1" w:themeFillShade="D9"/>
          </w:tcPr>
          <w:p w:rsidR="00ED2528" w:rsidRPr="00BF05ED" w:rsidRDefault="00ED2528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Output</w:t>
            </w:r>
          </w:p>
        </w:tc>
      </w:tr>
      <w:tr w:rsidR="00ED2528" w:rsidRPr="00BF05ED" w:rsidTr="0053637A">
        <w:trPr>
          <w:trHeight w:val="370"/>
        </w:trPr>
        <w:tc>
          <w:tcPr>
            <w:tcW w:w="5035" w:type="dxa"/>
          </w:tcPr>
          <w:p w:rsidR="00ED2528" w:rsidRPr="00BF05ED" w:rsidRDefault="00ED2528" w:rsidP="00ED252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05ED">
              <w:rPr>
                <w:rFonts w:ascii="Consolas" w:hAnsi="Consolas"/>
                <w:sz w:val="24"/>
                <w:szCs w:val="24"/>
              </w:rPr>
              <w:t xml:space="preserve">15, </w:t>
            </w:r>
            <w:r w:rsidR="00132C92" w:rsidRPr="00BF05ED">
              <w:rPr>
                <w:rFonts w:ascii="Consolas" w:hAnsi="Consolas"/>
                <w:sz w:val="24"/>
                <w:szCs w:val="24"/>
              </w:rPr>
              <w:t>'</w:t>
            </w:r>
            <w:proofErr w:type="spellStart"/>
            <w:r w:rsidRPr="00BF05ED">
              <w:rPr>
                <w:rFonts w:ascii="Consolas" w:hAnsi="Consolas"/>
                <w:sz w:val="24"/>
                <w:szCs w:val="24"/>
              </w:rPr>
              <w:t>gosho</w:t>
            </w:r>
            <w:proofErr w:type="spellEnd"/>
            <w:r w:rsidR="00132C92" w:rsidRPr="00BF05ED">
              <w:rPr>
                <w:rFonts w:ascii="Consolas" w:hAnsi="Consolas"/>
                <w:sz w:val="24"/>
                <w:szCs w:val="24"/>
              </w:rPr>
              <w:t>'</w:t>
            </w:r>
          </w:p>
        </w:tc>
        <w:tc>
          <w:tcPr>
            <w:tcW w:w="5040" w:type="dxa"/>
            <w:vAlign w:val="center"/>
          </w:tcPr>
          <w:p w:rsidR="00ED2528" w:rsidRPr="00BF05ED" w:rsidRDefault="00ED2528" w:rsidP="002E1F8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Error!</w:t>
            </w:r>
          </w:p>
        </w:tc>
      </w:tr>
    </w:tbl>
    <w:p w:rsidR="0053532A" w:rsidRPr="00BF05ED" w:rsidRDefault="0053532A" w:rsidP="0053532A"/>
    <w:p w:rsidR="00320E82" w:rsidRPr="00BF05ED" w:rsidRDefault="00320E82" w:rsidP="0053532A"/>
    <w:p w:rsidR="00320E82" w:rsidRPr="00BF05ED" w:rsidRDefault="00320E82" w:rsidP="0053532A"/>
    <w:p w:rsidR="00320E82" w:rsidRPr="00BF05ED" w:rsidRDefault="00320E82" w:rsidP="0053532A"/>
    <w:p w:rsidR="0053532A" w:rsidRPr="00BF05ED" w:rsidRDefault="0053532A" w:rsidP="0053532A">
      <w:pPr>
        <w:pStyle w:val="3"/>
      </w:pPr>
      <w:r w:rsidRPr="00BF05ED">
        <w:lastRenderedPageBreak/>
        <w:t>Hints</w:t>
      </w:r>
    </w:p>
    <w:p w:rsidR="003B0EF3" w:rsidRPr="00BF05ED" w:rsidRDefault="003B0EF3" w:rsidP="003B0EF3">
      <w:r w:rsidRPr="00BF05ED">
        <w:t>First, let us get all the needed information from the DOM and create some variables we are going to need:</w:t>
      </w:r>
    </w:p>
    <w:p w:rsidR="003B0EF3" w:rsidRPr="00BF05ED" w:rsidRDefault="003B0EF3" w:rsidP="003B0EF3">
      <w:r w:rsidRPr="00BF05ED">
        <w:drawing>
          <wp:inline distT="0" distB="0" distL="0" distR="0" wp14:anchorId="28073B65" wp14:editId="387E5FB1">
            <wp:extent cx="5044440" cy="1164308"/>
            <wp:effectExtent l="19050" t="19050" r="22860" b="17145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0129" cy="11702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0EF3" w:rsidRPr="00BF05ED" w:rsidRDefault="003B0EF3" w:rsidP="003B0EF3">
      <w:r w:rsidRPr="00BF05ED">
        <w:t>Next, we are going to implement a function called convert:</w:t>
      </w:r>
    </w:p>
    <w:p w:rsidR="003B0EF3" w:rsidRPr="00BF05ED" w:rsidRDefault="003B0EF3" w:rsidP="003B0EF3">
      <w:r w:rsidRPr="00BF05ED">
        <w:drawing>
          <wp:inline distT="0" distB="0" distL="0" distR="0" wp14:anchorId="6329E682" wp14:editId="597D07EE">
            <wp:extent cx="5044440" cy="2110043"/>
            <wp:effectExtent l="19050" t="19050" r="22860" b="2413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2585" cy="21176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0EF3" w:rsidRPr="00BF05ED" w:rsidRDefault="003B0EF3" w:rsidP="003B0EF3">
      <w:r w:rsidRPr="00BF05ED">
        <w:t>After that, we are going to need a function that displays the result on the DOM:</w:t>
      </w:r>
    </w:p>
    <w:p w:rsidR="003B0EF3" w:rsidRPr="00BF05ED" w:rsidRDefault="003B0EF3" w:rsidP="003B0EF3">
      <w:r w:rsidRPr="00BF05ED">
        <w:drawing>
          <wp:inline distT="0" distB="0" distL="0" distR="0" wp14:anchorId="2CA61539" wp14:editId="7A88E46D">
            <wp:extent cx="5044440" cy="1737042"/>
            <wp:effectExtent l="19050" t="19050" r="22860" b="15875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3228" cy="17400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0E82" w:rsidRPr="00BF05ED" w:rsidRDefault="003B0EF3" w:rsidP="003B0EF3">
      <w:r w:rsidRPr="00BF05ED">
        <w:t>Finally, we have to call that functions and</w:t>
      </w:r>
      <w:r w:rsidR="00320E82" w:rsidRPr="00BF05ED">
        <w:t xml:space="preserve"> display the result:</w:t>
      </w:r>
    </w:p>
    <w:p w:rsidR="003B0EF3" w:rsidRPr="00BF05ED" w:rsidRDefault="00320E82" w:rsidP="003B0EF3">
      <w:r w:rsidRPr="00BF05ED">
        <w:drawing>
          <wp:inline distT="0" distB="0" distL="0" distR="0" wp14:anchorId="70B016B1" wp14:editId="2E637020">
            <wp:extent cx="5044440" cy="650649"/>
            <wp:effectExtent l="19050" t="19050" r="22860" b="1651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5993" cy="6663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0EF3" w:rsidRPr="00BF05ED">
        <w:t xml:space="preserve"> </w:t>
      </w:r>
    </w:p>
    <w:p w:rsidR="0081471A" w:rsidRPr="00BF05ED" w:rsidRDefault="0081471A" w:rsidP="00320E82">
      <w:pPr>
        <w:rPr>
          <w:sz w:val="24"/>
          <w:szCs w:val="24"/>
        </w:rPr>
      </w:pPr>
      <w:r w:rsidRPr="00BF05ED">
        <w:lastRenderedPageBreak/>
        <w:drawing>
          <wp:inline distT="0" distB="0" distL="0" distR="0" wp14:anchorId="37D13DCA" wp14:editId="713C30C4">
            <wp:extent cx="5013300" cy="2951996"/>
            <wp:effectExtent l="19050" t="19050" r="1651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623" cy="29786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1620" w:rsidRPr="00BF05ED" w:rsidRDefault="006953E8" w:rsidP="006953E8">
      <w:pPr>
        <w:pStyle w:val="2"/>
      </w:pPr>
      <w:r w:rsidRPr="00BF05ED">
        <w:t>Count Occurrences of a Given Character</w:t>
      </w:r>
    </w:p>
    <w:p w:rsidR="008C1620" w:rsidRPr="00BF05ED" w:rsidRDefault="008C1620" w:rsidP="008C1620">
      <w:pPr>
        <w:rPr>
          <w:sz w:val="24"/>
          <w:szCs w:val="24"/>
        </w:rPr>
      </w:pPr>
      <w:r w:rsidRPr="00BF05ED">
        <w:rPr>
          <w:sz w:val="24"/>
          <w:szCs w:val="24"/>
        </w:rPr>
        <w:t xml:space="preserve">Write a JS function that takes </w:t>
      </w:r>
      <w:r w:rsidR="006953E8" w:rsidRPr="00BF05ED">
        <w:rPr>
          <w:b/>
          <w:sz w:val="24"/>
          <w:szCs w:val="24"/>
        </w:rPr>
        <w:t>two parameters</w:t>
      </w:r>
      <w:r w:rsidRPr="00BF05ED">
        <w:rPr>
          <w:sz w:val="24"/>
          <w:szCs w:val="24"/>
        </w:rPr>
        <w:t xml:space="preserve"> as an input. </w:t>
      </w:r>
    </w:p>
    <w:p w:rsidR="006953E8" w:rsidRPr="00BF05ED" w:rsidRDefault="006953E8" w:rsidP="00FD0710">
      <w:pPr>
        <w:pStyle w:val="ac"/>
        <w:numPr>
          <w:ilvl w:val="0"/>
          <w:numId w:val="5"/>
        </w:numPr>
        <w:rPr>
          <w:sz w:val="24"/>
          <w:szCs w:val="24"/>
        </w:rPr>
      </w:pPr>
      <w:r w:rsidRPr="00BF05ED">
        <w:rPr>
          <w:b/>
          <w:sz w:val="24"/>
          <w:szCs w:val="24"/>
        </w:rPr>
        <w:t>The first parameter</w:t>
      </w:r>
      <w:r w:rsidRPr="00BF05ED">
        <w:rPr>
          <w:sz w:val="24"/>
          <w:szCs w:val="24"/>
        </w:rPr>
        <w:t xml:space="preserve"> will be a </w:t>
      </w:r>
      <w:r w:rsidRPr="00BF05ED">
        <w:rPr>
          <w:b/>
          <w:sz w:val="24"/>
          <w:szCs w:val="24"/>
        </w:rPr>
        <w:t>string</w:t>
      </w:r>
      <w:r w:rsidRPr="00BF05ED">
        <w:rPr>
          <w:sz w:val="24"/>
          <w:szCs w:val="24"/>
        </w:rPr>
        <w:t>.</w:t>
      </w:r>
    </w:p>
    <w:p w:rsidR="006953E8" w:rsidRPr="00BF05ED" w:rsidRDefault="006953E8" w:rsidP="00FD0710">
      <w:pPr>
        <w:pStyle w:val="ac"/>
        <w:numPr>
          <w:ilvl w:val="0"/>
          <w:numId w:val="5"/>
        </w:numPr>
        <w:rPr>
          <w:sz w:val="24"/>
          <w:szCs w:val="24"/>
        </w:rPr>
      </w:pPr>
      <w:r w:rsidRPr="00BF05ED">
        <w:rPr>
          <w:b/>
          <w:sz w:val="24"/>
          <w:szCs w:val="24"/>
        </w:rPr>
        <w:t>The second parameter</w:t>
      </w:r>
      <w:r w:rsidRPr="00BF05ED">
        <w:rPr>
          <w:sz w:val="24"/>
          <w:szCs w:val="24"/>
        </w:rPr>
        <w:t xml:space="preserve"> will be a </w:t>
      </w:r>
      <w:r w:rsidRPr="00BF05ED">
        <w:rPr>
          <w:b/>
          <w:sz w:val="24"/>
          <w:szCs w:val="24"/>
        </w:rPr>
        <w:t>character</w:t>
      </w:r>
      <w:r w:rsidRPr="00BF05ED">
        <w:rPr>
          <w:sz w:val="24"/>
          <w:szCs w:val="24"/>
        </w:rPr>
        <w:t>.</w:t>
      </w:r>
    </w:p>
    <w:p w:rsidR="006953E8" w:rsidRPr="00BF05ED" w:rsidRDefault="006953E8" w:rsidP="006953E8">
      <w:pPr>
        <w:rPr>
          <w:sz w:val="24"/>
          <w:szCs w:val="24"/>
        </w:rPr>
      </w:pPr>
      <w:r w:rsidRPr="00BF05ED">
        <w:rPr>
          <w:sz w:val="24"/>
          <w:szCs w:val="24"/>
        </w:rPr>
        <w:t xml:space="preserve">Your task is to find </w:t>
      </w:r>
      <w:r w:rsidRPr="00BF05ED">
        <w:rPr>
          <w:b/>
          <w:sz w:val="24"/>
          <w:szCs w:val="24"/>
        </w:rPr>
        <w:t>each occurrence</w:t>
      </w:r>
      <w:r w:rsidRPr="00BF05ED">
        <w:rPr>
          <w:sz w:val="24"/>
          <w:szCs w:val="24"/>
        </w:rPr>
        <w:t xml:space="preserve"> of the </w:t>
      </w:r>
      <w:r w:rsidRPr="00BF05ED">
        <w:rPr>
          <w:b/>
          <w:sz w:val="24"/>
          <w:szCs w:val="24"/>
        </w:rPr>
        <w:t>character</w:t>
      </w:r>
      <w:r w:rsidRPr="00BF05ED">
        <w:rPr>
          <w:sz w:val="24"/>
          <w:szCs w:val="24"/>
        </w:rPr>
        <w:t xml:space="preserve"> in the string and </w:t>
      </w:r>
      <w:r w:rsidRPr="00BF05ED">
        <w:rPr>
          <w:b/>
          <w:sz w:val="24"/>
          <w:szCs w:val="24"/>
        </w:rPr>
        <w:t>print</w:t>
      </w:r>
      <w:r w:rsidRPr="00BF05ED">
        <w:rPr>
          <w:sz w:val="24"/>
          <w:szCs w:val="24"/>
        </w:rPr>
        <w:t xml:space="preserve"> if the </w:t>
      </w:r>
      <w:r w:rsidRPr="00BF05ED">
        <w:rPr>
          <w:b/>
          <w:sz w:val="24"/>
          <w:szCs w:val="24"/>
        </w:rPr>
        <w:t>total count</w:t>
      </w:r>
      <w:r w:rsidRPr="00BF05ED">
        <w:rPr>
          <w:sz w:val="24"/>
          <w:szCs w:val="24"/>
        </w:rPr>
        <w:t xml:space="preserve"> is </w:t>
      </w:r>
      <w:r w:rsidRPr="00BF05ED">
        <w:rPr>
          <w:b/>
          <w:sz w:val="24"/>
          <w:szCs w:val="24"/>
        </w:rPr>
        <w:t>even</w:t>
      </w:r>
      <w:r w:rsidRPr="00BF05ED">
        <w:rPr>
          <w:sz w:val="24"/>
          <w:szCs w:val="24"/>
        </w:rPr>
        <w:t xml:space="preserve"> or </w:t>
      </w:r>
      <w:r w:rsidRPr="00BF05ED">
        <w:rPr>
          <w:b/>
          <w:sz w:val="24"/>
          <w:szCs w:val="24"/>
        </w:rPr>
        <w:t>odd</w:t>
      </w:r>
      <w:r w:rsidR="009B2160" w:rsidRPr="00BF05ED">
        <w:rPr>
          <w:sz w:val="24"/>
          <w:szCs w:val="24"/>
        </w:rPr>
        <w:t xml:space="preserve"> in the following format:</w:t>
      </w:r>
    </w:p>
    <w:p w:rsidR="009B2160" w:rsidRPr="00BF05ED" w:rsidRDefault="009B2160" w:rsidP="006953E8">
      <w:pPr>
        <w:rPr>
          <w:rFonts w:ascii="Consolas" w:hAnsi="Consolas"/>
          <w:b/>
          <w:sz w:val="24"/>
          <w:szCs w:val="24"/>
        </w:rPr>
      </w:pPr>
      <w:r w:rsidRPr="00BF05ED">
        <w:rPr>
          <w:rFonts w:ascii="Consolas" w:hAnsi="Consolas"/>
          <w:b/>
          <w:sz w:val="24"/>
          <w:szCs w:val="24"/>
        </w:rPr>
        <w:t xml:space="preserve">Count of ${char} is </w:t>
      </w:r>
      <w:proofErr w:type="gramStart"/>
      <w:r w:rsidRPr="00BF05ED">
        <w:rPr>
          <w:rFonts w:ascii="Consolas" w:hAnsi="Consolas"/>
          <w:b/>
          <w:sz w:val="24"/>
          <w:szCs w:val="24"/>
        </w:rPr>
        <w:t>even/odd</w:t>
      </w:r>
      <w:proofErr w:type="gramEnd"/>
      <w:r w:rsidRPr="00BF05ED">
        <w:rPr>
          <w:rFonts w:ascii="Consolas" w:hAnsi="Consolas"/>
          <w:b/>
          <w:sz w:val="24"/>
          <w:szCs w:val="24"/>
        </w:rPr>
        <w:t>.</w:t>
      </w:r>
    </w:p>
    <w:p w:rsidR="009C443A" w:rsidRPr="00BF05ED" w:rsidRDefault="009C443A" w:rsidP="006953E8">
      <w:pPr>
        <w:rPr>
          <w:rFonts w:cstheme="minorHAnsi"/>
          <w:sz w:val="24"/>
          <w:szCs w:val="24"/>
        </w:rPr>
      </w:pPr>
      <w:r w:rsidRPr="00BF05ED">
        <w:rPr>
          <w:rFonts w:cstheme="minorHAnsi"/>
          <w:sz w:val="24"/>
          <w:szCs w:val="24"/>
        </w:rPr>
        <w:t xml:space="preserve">There will </w:t>
      </w:r>
      <w:r w:rsidRPr="00BF05ED">
        <w:rPr>
          <w:rFonts w:cstheme="minorHAnsi"/>
          <w:b/>
          <w:sz w:val="24"/>
          <w:szCs w:val="24"/>
        </w:rPr>
        <w:t>always</w:t>
      </w:r>
      <w:r w:rsidRPr="00BF05ED">
        <w:rPr>
          <w:rFonts w:cstheme="minorHAnsi"/>
          <w:sz w:val="24"/>
          <w:szCs w:val="24"/>
        </w:rPr>
        <w:t xml:space="preserve"> be </w:t>
      </w:r>
      <w:r w:rsidRPr="00BF05ED">
        <w:rPr>
          <w:rFonts w:cstheme="minorHAnsi"/>
          <w:b/>
          <w:sz w:val="24"/>
          <w:szCs w:val="24"/>
        </w:rPr>
        <w:t>at least one</w:t>
      </w:r>
      <w:r w:rsidRPr="00BF05ED">
        <w:rPr>
          <w:rFonts w:cstheme="minorHAnsi"/>
          <w:sz w:val="24"/>
          <w:szCs w:val="24"/>
        </w:rPr>
        <w:t xml:space="preserve"> char </w:t>
      </w:r>
      <w:r w:rsidRPr="00BF05ED">
        <w:rPr>
          <w:rFonts w:cstheme="minorHAnsi"/>
          <w:b/>
          <w:sz w:val="24"/>
          <w:szCs w:val="24"/>
        </w:rPr>
        <w:t>occurrence</w:t>
      </w:r>
      <w:r w:rsidRPr="00BF05ED">
        <w:rPr>
          <w:rFonts w:cstheme="minorHAnsi"/>
          <w:sz w:val="24"/>
          <w:szCs w:val="24"/>
        </w:rPr>
        <w:t xml:space="preserve"> in the string. </w:t>
      </w:r>
    </w:p>
    <w:p w:rsidR="008C1620" w:rsidRPr="00BF05ED" w:rsidRDefault="008C1620" w:rsidP="008C1620">
      <w:pPr>
        <w:rPr>
          <w:sz w:val="24"/>
          <w:szCs w:val="24"/>
        </w:rPr>
      </w:pPr>
      <w:r w:rsidRPr="00BF05ED">
        <w:rPr>
          <w:sz w:val="24"/>
          <w:szCs w:val="24"/>
        </w:rPr>
        <w:t xml:space="preserve">For more information, see the examples below: </w:t>
      </w:r>
    </w:p>
    <w:p w:rsidR="008C1620" w:rsidRPr="00BF05ED" w:rsidRDefault="008C1620" w:rsidP="008C1620">
      <w:pPr>
        <w:pStyle w:val="3"/>
        <w:rPr>
          <w:sz w:val="24"/>
          <w:szCs w:val="24"/>
        </w:rPr>
      </w:pPr>
      <w:r w:rsidRPr="00BF05ED">
        <w:t>Example</w:t>
      </w:r>
    </w:p>
    <w:tbl>
      <w:tblPr>
        <w:tblStyle w:val="af"/>
        <w:tblpPr w:leftFromText="180" w:rightFromText="180" w:vertAnchor="text" w:horzAnchor="margin" w:tblpY="69"/>
        <w:tblW w:w="1069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68"/>
        <w:gridCol w:w="5323"/>
      </w:tblGrid>
      <w:tr w:rsidR="008C1620" w:rsidRPr="00BF05ED" w:rsidTr="002E1F8E">
        <w:trPr>
          <w:trHeight w:val="215"/>
        </w:trPr>
        <w:tc>
          <w:tcPr>
            <w:tcW w:w="5368" w:type="dxa"/>
            <w:shd w:val="clear" w:color="auto" w:fill="D9D9D9" w:themeFill="background1" w:themeFillShade="D9"/>
          </w:tcPr>
          <w:p w:rsidR="008C1620" w:rsidRPr="00BF05ED" w:rsidRDefault="008C1620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23" w:type="dxa"/>
            <w:shd w:val="clear" w:color="auto" w:fill="D9D9D9" w:themeFill="background1" w:themeFillShade="D9"/>
          </w:tcPr>
          <w:p w:rsidR="008C1620" w:rsidRPr="00BF05ED" w:rsidRDefault="008C1620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Output</w:t>
            </w:r>
          </w:p>
        </w:tc>
      </w:tr>
      <w:tr w:rsidR="008C1620" w:rsidRPr="00BF05ED" w:rsidTr="002E1F8E">
        <w:trPr>
          <w:trHeight w:val="368"/>
        </w:trPr>
        <w:tc>
          <w:tcPr>
            <w:tcW w:w="5368" w:type="dxa"/>
          </w:tcPr>
          <w:p w:rsidR="008C1620" w:rsidRPr="00BF05ED" w:rsidRDefault="009C443A" w:rsidP="002E1F8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05ED">
              <w:rPr>
                <w:rFonts w:ascii="Consolas" w:hAnsi="Consolas"/>
                <w:sz w:val="24"/>
                <w:szCs w:val="24"/>
              </w:rPr>
              <w:t>'</w:t>
            </w:r>
            <w:proofErr w:type="spellStart"/>
            <w:r w:rsidRPr="00BF05ED">
              <w:rPr>
                <w:rFonts w:ascii="Consolas" w:hAnsi="Consolas"/>
                <w:sz w:val="24"/>
                <w:szCs w:val="24"/>
              </w:rPr>
              <w:t>HoHoHoHo</w:t>
            </w:r>
            <w:proofErr w:type="spellEnd"/>
            <w:r w:rsidRPr="00BF05ED">
              <w:rPr>
                <w:rFonts w:ascii="Consolas" w:hAnsi="Consolas"/>
                <w:sz w:val="24"/>
                <w:szCs w:val="24"/>
              </w:rPr>
              <w:t xml:space="preserve"> Merry Crisis', 'H'</w:t>
            </w:r>
          </w:p>
        </w:tc>
        <w:tc>
          <w:tcPr>
            <w:tcW w:w="5323" w:type="dxa"/>
            <w:vAlign w:val="center"/>
          </w:tcPr>
          <w:p w:rsidR="008C1620" w:rsidRPr="00BF05ED" w:rsidRDefault="00374651" w:rsidP="002E1F8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Count of H is even.</w:t>
            </w:r>
          </w:p>
        </w:tc>
      </w:tr>
      <w:tr w:rsidR="008C1620" w:rsidRPr="00BF05ED" w:rsidTr="002E1F8E">
        <w:trPr>
          <w:trHeight w:val="215"/>
        </w:trPr>
        <w:tc>
          <w:tcPr>
            <w:tcW w:w="5368" w:type="dxa"/>
            <w:shd w:val="clear" w:color="auto" w:fill="D9D9D9" w:themeFill="background1" w:themeFillShade="D9"/>
          </w:tcPr>
          <w:p w:rsidR="008C1620" w:rsidRPr="00BF05ED" w:rsidRDefault="008C1620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23" w:type="dxa"/>
            <w:shd w:val="clear" w:color="auto" w:fill="D9D9D9" w:themeFill="background1" w:themeFillShade="D9"/>
          </w:tcPr>
          <w:p w:rsidR="008C1620" w:rsidRPr="00BF05ED" w:rsidRDefault="008C1620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Output</w:t>
            </w:r>
          </w:p>
        </w:tc>
      </w:tr>
      <w:tr w:rsidR="008C1620" w:rsidRPr="00BF05ED" w:rsidTr="002E1F8E">
        <w:trPr>
          <w:trHeight w:val="368"/>
        </w:trPr>
        <w:tc>
          <w:tcPr>
            <w:tcW w:w="5368" w:type="dxa"/>
          </w:tcPr>
          <w:p w:rsidR="008C1620" w:rsidRPr="00BF05ED" w:rsidRDefault="00E62EBD" w:rsidP="002E1F8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05ED">
              <w:rPr>
                <w:rFonts w:ascii="Consolas" w:hAnsi="Consolas"/>
                <w:sz w:val="24"/>
                <w:szCs w:val="24"/>
              </w:rPr>
              <w:t>'Is this real life?', 'f'</w:t>
            </w:r>
          </w:p>
        </w:tc>
        <w:tc>
          <w:tcPr>
            <w:tcW w:w="5323" w:type="dxa"/>
            <w:vAlign w:val="center"/>
          </w:tcPr>
          <w:p w:rsidR="008C1620" w:rsidRPr="00BF05ED" w:rsidRDefault="00E62EBD" w:rsidP="002E1F8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 xml:space="preserve">Count </w:t>
            </w:r>
            <w:proofErr w:type="spellStart"/>
            <w:r w:rsidRPr="00BF05ED">
              <w:rPr>
                <w:rFonts w:ascii="Consolas" w:hAnsi="Consolas"/>
                <w:bCs/>
                <w:sz w:val="24"/>
                <w:szCs w:val="24"/>
              </w:rPr>
              <w:t>of f</w:t>
            </w:r>
            <w:proofErr w:type="spellEnd"/>
            <w:r w:rsidRPr="00BF05ED">
              <w:rPr>
                <w:rFonts w:ascii="Consolas" w:hAnsi="Consolas"/>
                <w:bCs/>
                <w:sz w:val="24"/>
                <w:szCs w:val="24"/>
              </w:rPr>
              <w:t xml:space="preserve"> is odd.</w:t>
            </w:r>
          </w:p>
        </w:tc>
      </w:tr>
    </w:tbl>
    <w:p w:rsidR="008C1620" w:rsidRPr="00BF05ED" w:rsidRDefault="008C1620" w:rsidP="008C1620"/>
    <w:p w:rsidR="00320E82" w:rsidRPr="00BF05ED" w:rsidRDefault="00320E82" w:rsidP="008C1620"/>
    <w:p w:rsidR="00320E82" w:rsidRPr="00BF05ED" w:rsidRDefault="00320E82" w:rsidP="008C1620"/>
    <w:p w:rsidR="00320E82" w:rsidRPr="00BF05ED" w:rsidRDefault="00320E82" w:rsidP="008C1620"/>
    <w:p w:rsidR="008C1620" w:rsidRPr="00BF05ED" w:rsidRDefault="008C1620" w:rsidP="008C1620">
      <w:pPr>
        <w:pStyle w:val="3"/>
      </w:pPr>
      <w:r w:rsidRPr="00BF05ED">
        <w:lastRenderedPageBreak/>
        <w:t>Hints</w:t>
      </w:r>
    </w:p>
    <w:p w:rsidR="00320E82" w:rsidRPr="00BF05ED" w:rsidRDefault="00320E82" w:rsidP="00320E82">
      <w:r w:rsidRPr="00BF05ED">
        <w:t>We start by taking all the elements from the DOM that we are going to need and we create some variables we are going to use later:</w:t>
      </w:r>
    </w:p>
    <w:p w:rsidR="00320E82" w:rsidRPr="00BF05ED" w:rsidRDefault="00320E82" w:rsidP="00320E82">
      <w:r w:rsidRPr="00BF05ED">
        <w:drawing>
          <wp:inline distT="0" distB="0" distL="0" distR="0" wp14:anchorId="2D27CCDC" wp14:editId="6AEADEEC">
            <wp:extent cx="4914900" cy="1048423"/>
            <wp:effectExtent l="19050" t="19050" r="19050" b="1841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153" cy="10548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0E82" w:rsidRPr="00BF05ED" w:rsidRDefault="00320E82" w:rsidP="00320E82">
      <w:r w:rsidRPr="00BF05ED">
        <w:t>After that, we create the function that will find the count of the occurrences</w:t>
      </w:r>
      <w:r w:rsidRPr="00BF05ED">
        <w:drawing>
          <wp:inline distT="0" distB="0" distL="0" distR="0" wp14:anchorId="4F76FD1E" wp14:editId="22D94BA1">
            <wp:extent cx="4861560" cy="2497743"/>
            <wp:effectExtent l="19050" t="19050" r="15240" b="1714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365" cy="2515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0E82" w:rsidRPr="00BF05ED" w:rsidRDefault="00320E82" w:rsidP="00320E82">
      <w:r w:rsidRPr="00BF05ED">
        <w:t>Then the function that will determinate whether that count is even or odd:</w:t>
      </w:r>
    </w:p>
    <w:p w:rsidR="00320E82" w:rsidRPr="00BF05ED" w:rsidRDefault="00320E82" w:rsidP="00320E82">
      <w:r w:rsidRPr="00BF05ED">
        <w:drawing>
          <wp:inline distT="0" distB="0" distL="0" distR="0" wp14:anchorId="05373044" wp14:editId="31434CD6">
            <wp:extent cx="4846320" cy="3830901"/>
            <wp:effectExtent l="19050" t="19050" r="11430" b="1778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9841" cy="38336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0E82" w:rsidRPr="00BF05ED" w:rsidRDefault="00320E82" w:rsidP="00320E82">
      <w:r w:rsidRPr="00BF05ED">
        <w:lastRenderedPageBreak/>
        <w:t>Finally, we call those functions and set the result:</w:t>
      </w:r>
    </w:p>
    <w:p w:rsidR="00320E82" w:rsidRPr="00BF05ED" w:rsidRDefault="00320E82" w:rsidP="00320E82">
      <w:r w:rsidRPr="00BF05ED">
        <w:drawing>
          <wp:inline distT="0" distB="0" distL="0" distR="0" wp14:anchorId="7DE7870E" wp14:editId="363511B5">
            <wp:extent cx="4838700" cy="732027"/>
            <wp:effectExtent l="19050" t="19050" r="19050" b="1143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7576" cy="7394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3158" w:rsidRPr="00BF05ED" w:rsidRDefault="00A31804" w:rsidP="00320E82">
      <w:pPr>
        <w:rPr>
          <w:sz w:val="24"/>
          <w:szCs w:val="24"/>
        </w:rPr>
      </w:pPr>
      <w:r w:rsidRPr="00BF05ED">
        <w:drawing>
          <wp:inline distT="0" distB="0" distL="0" distR="0" wp14:anchorId="2CF51CB4" wp14:editId="525AF7F6">
            <wp:extent cx="4893693" cy="2857449"/>
            <wp:effectExtent l="19050" t="19050" r="2159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382" cy="28747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651" w:rsidRPr="00BF05ED" w:rsidRDefault="002366C2" w:rsidP="00FD0710">
      <w:pPr>
        <w:pStyle w:val="2"/>
        <w:numPr>
          <w:ilvl w:val="0"/>
          <w:numId w:val="9"/>
        </w:numPr>
      </w:pPr>
      <w:r w:rsidRPr="00BF05ED">
        <w:t>Unique Characters</w:t>
      </w:r>
    </w:p>
    <w:p w:rsidR="002366C2" w:rsidRPr="00BF05ED" w:rsidRDefault="00494EEF" w:rsidP="00494EEF">
      <w:pPr>
        <w:framePr w:hSpace="180" w:wrap="around" w:vAnchor="text" w:hAnchor="margin" w:y="69"/>
        <w:rPr>
          <w:sz w:val="24"/>
          <w:szCs w:val="24"/>
        </w:rPr>
      </w:pPr>
      <w:r w:rsidRPr="00BF05ED">
        <w:rPr>
          <w:sz w:val="24"/>
          <w:szCs w:val="24"/>
        </w:rPr>
        <w:t xml:space="preserve">Write a JS function that takes </w:t>
      </w:r>
      <w:r w:rsidR="002366C2" w:rsidRPr="00BF05ED">
        <w:rPr>
          <w:b/>
          <w:sz w:val="24"/>
          <w:szCs w:val="24"/>
        </w:rPr>
        <w:t>one string parameter</w:t>
      </w:r>
      <w:r w:rsidRPr="00BF05ED">
        <w:rPr>
          <w:sz w:val="24"/>
          <w:szCs w:val="24"/>
        </w:rPr>
        <w:t xml:space="preserve"> as an input.</w:t>
      </w:r>
      <w:r w:rsidR="002366C2" w:rsidRPr="00BF05ED">
        <w:rPr>
          <w:sz w:val="24"/>
          <w:szCs w:val="24"/>
        </w:rPr>
        <w:t xml:space="preserve"> </w:t>
      </w:r>
    </w:p>
    <w:p w:rsidR="002366C2" w:rsidRPr="00BF05ED" w:rsidRDefault="002366C2" w:rsidP="00494EEF">
      <w:pPr>
        <w:framePr w:hSpace="180" w:wrap="around" w:vAnchor="text" w:hAnchor="margin" w:y="69"/>
        <w:rPr>
          <w:sz w:val="24"/>
          <w:szCs w:val="24"/>
        </w:rPr>
      </w:pPr>
      <w:r w:rsidRPr="00BF05ED">
        <w:rPr>
          <w:sz w:val="24"/>
          <w:szCs w:val="24"/>
        </w:rPr>
        <w:t xml:space="preserve">Your task is to </w:t>
      </w:r>
      <w:r w:rsidRPr="00BF05ED">
        <w:rPr>
          <w:b/>
          <w:sz w:val="24"/>
          <w:szCs w:val="24"/>
        </w:rPr>
        <w:t>extract</w:t>
      </w:r>
      <w:r w:rsidRPr="00BF05ED">
        <w:rPr>
          <w:sz w:val="24"/>
          <w:szCs w:val="24"/>
        </w:rPr>
        <w:t xml:space="preserve"> only the </w:t>
      </w:r>
      <w:r w:rsidRPr="00BF05ED">
        <w:rPr>
          <w:b/>
          <w:sz w:val="24"/>
          <w:szCs w:val="24"/>
        </w:rPr>
        <w:t>unique characters</w:t>
      </w:r>
      <w:r w:rsidRPr="00BF05ED">
        <w:rPr>
          <w:sz w:val="24"/>
          <w:szCs w:val="24"/>
        </w:rPr>
        <w:t xml:space="preserve"> from the string </w:t>
      </w:r>
      <w:r w:rsidRPr="00BF05ED">
        <w:rPr>
          <w:b/>
          <w:sz w:val="24"/>
          <w:szCs w:val="24"/>
        </w:rPr>
        <w:t>except for whitespaces</w:t>
      </w:r>
      <w:r w:rsidRPr="00BF05ED">
        <w:rPr>
          <w:sz w:val="24"/>
          <w:szCs w:val="24"/>
        </w:rPr>
        <w:t>.</w:t>
      </w:r>
    </w:p>
    <w:p w:rsidR="002B4ECC" w:rsidRPr="00BF05ED" w:rsidRDefault="002B4ECC" w:rsidP="002B4ECC">
      <w:pPr>
        <w:framePr w:hSpace="180" w:wrap="around" w:vAnchor="text" w:hAnchor="margin" w:y="69"/>
        <w:rPr>
          <w:sz w:val="24"/>
          <w:szCs w:val="24"/>
        </w:rPr>
      </w:pPr>
      <w:r w:rsidRPr="00BF05ED">
        <w:rPr>
          <w:sz w:val="24"/>
          <w:szCs w:val="24"/>
        </w:rPr>
        <w:t xml:space="preserve">For more information, see the examples below: </w:t>
      </w:r>
    </w:p>
    <w:p w:rsidR="004D685C" w:rsidRPr="00BF05ED" w:rsidRDefault="004D685C" w:rsidP="002B4ECC">
      <w:pPr>
        <w:pStyle w:val="3"/>
        <w:framePr w:hSpace="180" w:wrap="around" w:vAnchor="text" w:hAnchor="margin" w:y="69"/>
      </w:pPr>
      <w:r w:rsidRPr="00BF05ED">
        <w:t>Example</w:t>
      </w:r>
    </w:p>
    <w:tbl>
      <w:tblPr>
        <w:tblStyle w:val="af"/>
        <w:tblW w:w="1065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49"/>
        <w:gridCol w:w="5305"/>
      </w:tblGrid>
      <w:tr w:rsidR="00132C92" w:rsidRPr="00BF05ED" w:rsidTr="00CC3158">
        <w:trPr>
          <w:trHeight w:val="234"/>
        </w:trPr>
        <w:tc>
          <w:tcPr>
            <w:tcW w:w="5349" w:type="dxa"/>
            <w:shd w:val="clear" w:color="auto" w:fill="D9D9D9" w:themeFill="background1" w:themeFillShade="D9"/>
          </w:tcPr>
          <w:p w:rsidR="00132C92" w:rsidRPr="00BF05ED" w:rsidRDefault="00132C92" w:rsidP="00132C92">
            <w:pPr>
              <w:framePr w:hSpace="180" w:wrap="around" w:vAnchor="text" w:hAnchor="margin" w:y="69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05" w:type="dxa"/>
            <w:shd w:val="clear" w:color="auto" w:fill="D9D9D9" w:themeFill="background1" w:themeFillShade="D9"/>
          </w:tcPr>
          <w:p w:rsidR="00132C92" w:rsidRPr="00BF05ED" w:rsidRDefault="00132C92" w:rsidP="00132C92">
            <w:pPr>
              <w:framePr w:hSpace="180" w:wrap="around" w:vAnchor="text" w:hAnchor="margin" w:y="69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Output</w:t>
            </w:r>
          </w:p>
        </w:tc>
      </w:tr>
      <w:tr w:rsidR="00132C92" w:rsidRPr="00BF05ED" w:rsidTr="00CC3158">
        <w:trPr>
          <w:trHeight w:val="402"/>
        </w:trPr>
        <w:tc>
          <w:tcPr>
            <w:tcW w:w="5349" w:type="dxa"/>
          </w:tcPr>
          <w:p w:rsidR="00132C92" w:rsidRPr="00BF05ED" w:rsidRDefault="00E978B4" w:rsidP="00132C92">
            <w:pPr>
              <w:framePr w:hSpace="180" w:wrap="around" w:vAnchor="text" w:hAnchor="margin" w:y="69"/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05ED">
              <w:rPr>
                <w:rFonts w:ascii="Consolas" w:hAnsi="Consolas"/>
                <w:sz w:val="24"/>
                <w:szCs w:val="24"/>
              </w:rPr>
              <w:t>'</w:t>
            </w:r>
            <w:proofErr w:type="spellStart"/>
            <w:r w:rsidRPr="00BF05ED">
              <w:rPr>
                <w:rFonts w:ascii="Consolas" w:hAnsi="Consolas"/>
                <w:sz w:val="24"/>
                <w:szCs w:val="24"/>
              </w:rPr>
              <w:t>Doggos</w:t>
            </w:r>
            <w:proofErr w:type="spellEnd"/>
            <w:r w:rsidRPr="00BF05ED">
              <w:rPr>
                <w:rFonts w:ascii="Consolas" w:hAnsi="Consolas"/>
                <w:sz w:val="24"/>
                <w:szCs w:val="24"/>
              </w:rPr>
              <w:t xml:space="preserve"> are </w:t>
            </w:r>
            <w:proofErr w:type="spellStart"/>
            <w:r w:rsidRPr="00BF05ED">
              <w:rPr>
                <w:rFonts w:ascii="Consolas" w:hAnsi="Consolas"/>
                <w:sz w:val="24"/>
                <w:szCs w:val="24"/>
              </w:rPr>
              <w:t>FunnNn</w:t>
            </w:r>
            <w:proofErr w:type="spellEnd"/>
            <w:r w:rsidRPr="00BF05ED">
              <w:rPr>
                <w:rFonts w:ascii="Consolas" w:hAnsi="Consolas"/>
                <w:sz w:val="24"/>
                <w:szCs w:val="24"/>
              </w:rPr>
              <w:t>'</w:t>
            </w:r>
          </w:p>
        </w:tc>
        <w:tc>
          <w:tcPr>
            <w:tcW w:w="5305" w:type="dxa"/>
            <w:vAlign w:val="center"/>
          </w:tcPr>
          <w:p w:rsidR="00132C92" w:rsidRPr="00BF05ED" w:rsidRDefault="00E978B4" w:rsidP="00132C92">
            <w:pPr>
              <w:framePr w:hSpace="180" w:wrap="around" w:vAnchor="text" w:hAnchor="margin" w:y="69"/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 xml:space="preserve">Dogs are </w:t>
            </w:r>
            <w:proofErr w:type="spellStart"/>
            <w:r w:rsidRPr="00BF05ED">
              <w:rPr>
                <w:rFonts w:ascii="Consolas" w:hAnsi="Consolas"/>
                <w:bCs/>
                <w:sz w:val="24"/>
                <w:szCs w:val="24"/>
              </w:rPr>
              <w:t>FunN</w:t>
            </w:r>
            <w:proofErr w:type="spellEnd"/>
          </w:p>
        </w:tc>
      </w:tr>
      <w:tr w:rsidR="00132C92" w:rsidRPr="00BF05ED" w:rsidTr="00CC3158">
        <w:trPr>
          <w:trHeight w:val="234"/>
        </w:trPr>
        <w:tc>
          <w:tcPr>
            <w:tcW w:w="5349" w:type="dxa"/>
            <w:shd w:val="clear" w:color="auto" w:fill="D9D9D9" w:themeFill="background1" w:themeFillShade="D9"/>
          </w:tcPr>
          <w:p w:rsidR="00132C92" w:rsidRPr="00BF05ED" w:rsidRDefault="00132C92" w:rsidP="00132C92">
            <w:pPr>
              <w:framePr w:hSpace="180" w:wrap="around" w:vAnchor="text" w:hAnchor="margin" w:y="69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05" w:type="dxa"/>
            <w:shd w:val="clear" w:color="auto" w:fill="D9D9D9" w:themeFill="background1" w:themeFillShade="D9"/>
          </w:tcPr>
          <w:p w:rsidR="00132C92" w:rsidRPr="00BF05ED" w:rsidRDefault="00132C92" w:rsidP="00132C92">
            <w:pPr>
              <w:framePr w:hSpace="180" w:wrap="around" w:vAnchor="text" w:hAnchor="margin" w:y="69"/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Output</w:t>
            </w:r>
          </w:p>
        </w:tc>
      </w:tr>
      <w:tr w:rsidR="00132C92" w:rsidRPr="00BF05ED" w:rsidTr="00CC3158">
        <w:trPr>
          <w:trHeight w:val="402"/>
        </w:trPr>
        <w:tc>
          <w:tcPr>
            <w:tcW w:w="5349" w:type="dxa"/>
          </w:tcPr>
          <w:p w:rsidR="00132C92" w:rsidRPr="00BF05ED" w:rsidRDefault="00132C92" w:rsidP="00132C92">
            <w:pPr>
              <w:framePr w:hSpace="180" w:wrap="around" w:vAnchor="text" w:hAnchor="margin" w:y="69"/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05ED">
              <w:rPr>
                <w:rFonts w:ascii="Consolas" w:hAnsi="Consolas"/>
                <w:sz w:val="24"/>
                <w:szCs w:val="24"/>
              </w:rPr>
              <w:t>'This is a random Sentence'</w:t>
            </w:r>
          </w:p>
        </w:tc>
        <w:tc>
          <w:tcPr>
            <w:tcW w:w="5305" w:type="dxa"/>
            <w:vAlign w:val="center"/>
          </w:tcPr>
          <w:p w:rsidR="00132C92" w:rsidRPr="00BF05ED" w:rsidRDefault="00E978B4" w:rsidP="00132C92">
            <w:pPr>
              <w:framePr w:hSpace="180" w:wrap="around" w:vAnchor="text" w:hAnchor="margin" w:y="69"/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 xml:space="preserve">This  a </w:t>
            </w:r>
            <w:proofErr w:type="spellStart"/>
            <w:r w:rsidRPr="00BF05ED">
              <w:rPr>
                <w:rFonts w:ascii="Consolas" w:hAnsi="Consolas"/>
                <w:bCs/>
                <w:sz w:val="24"/>
                <w:szCs w:val="24"/>
              </w:rPr>
              <w:t>rndom</w:t>
            </w:r>
            <w:proofErr w:type="spellEnd"/>
            <w:r w:rsidRPr="00BF05ED">
              <w:rPr>
                <w:rFonts w:ascii="Consolas" w:hAnsi="Consolas"/>
                <w:bCs/>
                <w:sz w:val="24"/>
                <w:szCs w:val="24"/>
              </w:rPr>
              <w:t xml:space="preserve"> </w:t>
            </w:r>
            <w:proofErr w:type="spellStart"/>
            <w:r w:rsidRPr="00BF05ED">
              <w:rPr>
                <w:rFonts w:ascii="Consolas" w:hAnsi="Consolas"/>
                <w:bCs/>
                <w:sz w:val="24"/>
                <w:szCs w:val="24"/>
              </w:rPr>
              <w:t>Setc</w:t>
            </w:r>
            <w:proofErr w:type="spellEnd"/>
          </w:p>
        </w:tc>
      </w:tr>
    </w:tbl>
    <w:p w:rsidR="00E62EBD" w:rsidRPr="00BF05ED" w:rsidRDefault="00E62EBD" w:rsidP="00E62EBD">
      <w:pPr>
        <w:framePr w:hSpace="180" w:wrap="around" w:vAnchor="text" w:hAnchor="margin" w:y="69"/>
      </w:pPr>
    </w:p>
    <w:p w:rsidR="00320E82" w:rsidRPr="00BF05ED" w:rsidRDefault="00320E82" w:rsidP="00E62EBD">
      <w:pPr>
        <w:framePr w:hSpace="180" w:wrap="around" w:vAnchor="text" w:hAnchor="margin" w:y="69"/>
      </w:pPr>
    </w:p>
    <w:p w:rsidR="00320E82" w:rsidRPr="00BF05ED" w:rsidRDefault="00320E82" w:rsidP="00E62EBD">
      <w:pPr>
        <w:framePr w:hSpace="180" w:wrap="around" w:vAnchor="text" w:hAnchor="margin" w:y="69"/>
      </w:pPr>
    </w:p>
    <w:p w:rsidR="00320E82" w:rsidRPr="00BF05ED" w:rsidRDefault="00320E82" w:rsidP="00E62EBD">
      <w:pPr>
        <w:framePr w:hSpace="180" w:wrap="around" w:vAnchor="text" w:hAnchor="margin" w:y="69"/>
      </w:pPr>
    </w:p>
    <w:p w:rsidR="00320E82" w:rsidRPr="00BF05ED" w:rsidRDefault="00320E82" w:rsidP="00E62EBD">
      <w:pPr>
        <w:framePr w:hSpace="180" w:wrap="around" w:vAnchor="text" w:hAnchor="margin" w:y="69"/>
      </w:pPr>
    </w:p>
    <w:p w:rsidR="004D685C" w:rsidRPr="00BF05ED" w:rsidRDefault="004D685C" w:rsidP="004D685C">
      <w:pPr>
        <w:pStyle w:val="3"/>
      </w:pPr>
      <w:r w:rsidRPr="00BF05ED">
        <w:lastRenderedPageBreak/>
        <w:t>Hints</w:t>
      </w:r>
    </w:p>
    <w:p w:rsidR="00320E82" w:rsidRPr="00BF05ED" w:rsidRDefault="00320E82" w:rsidP="00320E82">
      <w:r w:rsidRPr="00BF05ED">
        <w:t xml:space="preserve">First, we create a string </w:t>
      </w:r>
      <w:proofErr w:type="spellStart"/>
      <w:r w:rsidRPr="00BF05ED">
        <w:t>uniqueChars</w:t>
      </w:r>
      <w:proofErr w:type="spellEnd"/>
      <w:r w:rsidRPr="00BF05ED">
        <w:t>, which will hold all of the unique characters that we find and we get the string by its id:</w:t>
      </w:r>
    </w:p>
    <w:p w:rsidR="00320E82" w:rsidRPr="00BF05ED" w:rsidRDefault="00320E82" w:rsidP="00320E82">
      <w:r w:rsidRPr="00BF05ED">
        <w:drawing>
          <wp:inline distT="0" distB="0" distL="0" distR="0" wp14:anchorId="06E778A7" wp14:editId="790C61CD">
            <wp:extent cx="5394960" cy="751757"/>
            <wp:effectExtent l="19050" t="19050" r="15240" b="10795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7517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0E82" w:rsidRPr="00BF05ED" w:rsidRDefault="002E1F8E" w:rsidP="00320E82">
      <w:r w:rsidRPr="00BF05ED">
        <w:t>After that, we implement a function that checks whether a given character is white space:</w:t>
      </w:r>
    </w:p>
    <w:p w:rsidR="002E1F8E" w:rsidRPr="00BF05ED" w:rsidRDefault="002E1F8E" w:rsidP="00320E82">
      <w:r w:rsidRPr="00BF05ED">
        <w:drawing>
          <wp:inline distT="0" distB="0" distL="0" distR="0" wp14:anchorId="6B10EC15" wp14:editId="033DD027">
            <wp:extent cx="5364480" cy="1775460"/>
            <wp:effectExtent l="19050" t="19050" r="26670" b="1524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775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1F8E" w:rsidRPr="00BF05ED" w:rsidRDefault="002E1F8E" w:rsidP="00320E82">
      <w:r w:rsidRPr="00BF05ED">
        <w:t>And a function that checks if a given character is unique:</w:t>
      </w:r>
    </w:p>
    <w:p w:rsidR="002E1F8E" w:rsidRPr="00BF05ED" w:rsidRDefault="002E1F8E" w:rsidP="00320E82">
      <w:r w:rsidRPr="00BF05ED">
        <w:drawing>
          <wp:inline distT="0" distB="0" distL="0" distR="0" wp14:anchorId="756718A5" wp14:editId="0F295FCB">
            <wp:extent cx="5356860" cy="1113642"/>
            <wp:effectExtent l="19050" t="19050" r="15240" b="10795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1136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1F8E" w:rsidRPr="00BF05ED" w:rsidRDefault="002E1F8E" w:rsidP="00320E82">
      <w:r w:rsidRPr="00BF05ED">
        <w:t>Then we use another function that uses both of them:</w:t>
      </w:r>
    </w:p>
    <w:p w:rsidR="002E1F8E" w:rsidRPr="00BF05ED" w:rsidRDefault="002E1F8E" w:rsidP="00320E82">
      <w:r w:rsidRPr="00BF05ED">
        <w:drawing>
          <wp:inline distT="0" distB="0" distL="0" distR="0" wp14:anchorId="414C9DE0" wp14:editId="33517DE2">
            <wp:extent cx="4274820" cy="1272540"/>
            <wp:effectExtent l="19050" t="19050" r="11430" b="2286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272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1F8E" w:rsidRPr="00BF05ED" w:rsidRDefault="002E1F8E" w:rsidP="00320E82">
      <w:r w:rsidRPr="00BF05ED">
        <w:t>And finally, we call that function and set the result:</w:t>
      </w:r>
      <w:r w:rsidRPr="00BF05ED">
        <w:br/>
      </w:r>
      <w:r w:rsidRPr="00BF05ED">
        <w:drawing>
          <wp:inline distT="0" distB="0" distL="0" distR="0" wp14:anchorId="585702F8" wp14:editId="1D19C2F5">
            <wp:extent cx="5524500" cy="624840"/>
            <wp:effectExtent l="19050" t="19050" r="19050" b="2286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24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5075" w:rsidRPr="00BF05ED" w:rsidRDefault="00B26D5A" w:rsidP="002E1F8E">
      <w:pPr>
        <w:rPr>
          <w:sz w:val="24"/>
          <w:szCs w:val="24"/>
        </w:rPr>
      </w:pPr>
      <w:r w:rsidRPr="00BF05ED">
        <w:lastRenderedPageBreak/>
        <w:drawing>
          <wp:inline distT="0" distB="0" distL="0" distR="0" wp14:anchorId="0058E2D6" wp14:editId="6D02D733">
            <wp:extent cx="4274012" cy="2335796"/>
            <wp:effectExtent l="19050" t="19050" r="1270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6424" cy="2348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712F" w:rsidRPr="00BF05ED" w:rsidRDefault="00E8309A" w:rsidP="00FD0710">
      <w:pPr>
        <w:pStyle w:val="2"/>
        <w:numPr>
          <w:ilvl w:val="0"/>
          <w:numId w:val="10"/>
        </w:numPr>
      </w:pPr>
      <w:r w:rsidRPr="00BF05ED">
        <w:t>Special Words</w:t>
      </w:r>
    </w:p>
    <w:p w:rsidR="0020524A" w:rsidRPr="00BF05ED" w:rsidRDefault="0020524A" w:rsidP="0020524A">
      <w:pPr>
        <w:rPr>
          <w:sz w:val="24"/>
          <w:szCs w:val="24"/>
        </w:rPr>
      </w:pPr>
      <w:r w:rsidRPr="00BF05ED">
        <w:rPr>
          <w:sz w:val="24"/>
          <w:szCs w:val="24"/>
        </w:rPr>
        <w:t xml:space="preserve">Write a JS function that receives </w:t>
      </w:r>
      <w:r w:rsidR="00E8309A" w:rsidRPr="00BF05ED">
        <w:rPr>
          <w:b/>
          <w:sz w:val="24"/>
          <w:szCs w:val="24"/>
        </w:rPr>
        <w:t>five</w:t>
      </w:r>
      <w:r w:rsidRPr="00BF05ED">
        <w:rPr>
          <w:b/>
          <w:sz w:val="24"/>
          <w:szCs w:val="24"/>
        </w:rPr>
        <w:t xml:space="preserve"> parameters</w:t>
      </w:r>
      <w:r w:rsidRPr="00BF05ED">
        <w:rPr>
          <w:sz w:val="24"/>
          <w:szCs w:val="24"/>
        </w:rPr>
        <w:t xml:space="preserve"> as an input.</w:t>
      </w:r>
    </w:p>
    <w:p w:rsidR="0020524A" w:rsidRPr="00BF05ED" w:rsidRDefault="0020524A" w:rsidP="00FD0710">
      <w:pPr>
        <w:pStyle w:val="ac"/>
        <w:numPr>
          <w:ilvl w:val="0"/>
          <w:numId w:val="3"/>
        </w:numPr>
        <w:rPr>
          <w:sz w:val="24"/>
          <w:szCs w:val="24"/>
        </w:rPr>
      </w:pPr>
      <w:r w:rsidRPr="00BF05ED">
        <w:rPr>
          <w:sz w:val="24"/>
          <w:szCs w:val="24"/>
        </w:rPr>
        <w:t xml:space="preserve">The </w:t>
      </w:r>
      <w:r w:rsidRPr="00BF05ED">
        <w:rPr>
          <w:b/>
          <w:sz w:val="24"/>
          <w:szCs w:val="24"/>
        </w:rPr>
        <w:t xml:space="preserve">first </w:t>
      </w:r>
      <w:r w:rsidR="00E8309A" w:rsidRPr="00BF05ED">
        <w:rPr>
          <w:b/>
          <w:sz w:val="24"/>
          <w:szCs w:val="24"/>
        </w:rPr>
        <w:t xml:space="preserve">and the second </w:t>
      </w:r>
      <w:r w:rsidRPr="00BF05ED">
        <w:rPr>
          <w:b/>
          <w:sz w:val="24"/>
          <w:szCs w:val="24"/>
        </w:rPr>
        <w:t>parameter</w:t>
      </w:r>
      <w:r w:rsidR="00E8309A" w:rsidRPr="00BF05ED">
        <w:rPr>
          <w:sz w:val="24"/>
          <w:szCs w:val="24"/>
        </w:rPr>
        <w:t xml:space="preserve"> will be </w:t>
      </w:r>
      <w:r w:rsidR="00E8309A" w:rsidRPr="00BF05ED">
        <w:rPr>
          <w:b/>
          <w:sz w:val="24"/>
          <w:szCs w:val="24"/>
        </w:rPr>
        <w:t>integers</w:t>
      </w:r>
      <w:r w:rsidR="00E8309A" w:rsidRPr="00BF05ED">
        <w:rPr>
          <w:sz w:val="24"/>
          <w:szCs w:val="24"/>
        </w:rPr>
        <w:t>.</w:t>
      </w:r>
      <w:r w:rsidR="00E8309A" w:rsidRPr="00BF05ED">
        <w:rPr>
          <w:sz w:val="24"/>
          <w:szCs w:val="24"/>
        </w:rPr>
        <w:tab/>
      </w:r>
    </w:p>
    <w:p w:rsidR="0020524A" w:rsidRPr="00BF05ED" w:rsidRDefault="0020524A" w:rsidP="00FD0710">
      <w:pPr>
        <w:pStyle w:val="ac"/>
        <w:numPr>
          <w:ilvl w:val="0"/>
          <w:numId w:val="3"/>
        </w:numPr>
        <w:rPr>
          <w:sz w:val="24"/>
          <w:szCs w:val="24"/>
        </w:rPr>
      </w:pPr>
      <w:r w:rsidRPr="00BF05ED">
        <w:rPr>
          <w:sz w:val="24"/>
          <w:szCs w:val="24"/>
        </w:rPr>
        <w:t xml:space="preserve">The </w:t>
      </w:r>
      <w:r w:rsidR="00E8309A" w:rsidRPr="00BF05ED">
        <w:rPr>
          <w:b/>
          <w:sz w:val="24"/>
          <w:szCs w:val="24"/>
        </w:rPr>
        <w:t xml:space="preserve">third, fourth and fifth </w:t>
      </w:r>
      <w:r w:rsidR="00E8309A" w:rsidRPr="00BF05ED">
        <w:rPr>
          <w:sz w:val="24"/>
          <w:szCs w:val="24"/>
        </w:rPr>
        <w:t xml:space="preserve">will be </w:t>
      </w:r>
      <w:r w:rsidR="00E8309A" w:rsidRPr="00BF05ED">
        <w:rPr>
          <w:b/>
          <w:sz w:val="24"/>
          <w:szCs w:val="24"/>
        </w:rPr>
        <w:t>strings</w:t>
      </w:r>
      <w:r w:rsidR="00E8309A" w:rsidRPr="00BF05ED">
        <w:rPr>
          <w:sz w:val="24"/>
          <w:szCs w:val="24"/>
        </w:rPr>
        <w:t>.</w:t>
      </w:r>
    </w:p>
    <w:p w:rsidR="00A55ABC" w:rsidRPr="00BF05ED" w:rsidRDefault="00E8309A" w:rsidP="00E8309A">
      <w:pPr>
        <w:rPr>
          <w:sz w:val="24"/>
          <w:szCs w:val="24"/>
        </w:rPr>
      </w:pPr>
      <w:r w:rsidRPr="00BF05ED">
        <w:rPr>
          <w:sz w:val="24"/>
          <w:szCs w:val="24"/>
        </w:rPr>
        <w:t xml:space="preserve">Your task is to </w:t>
      </w:r>
      <w:r w:rsidRPr="00BF05ED">
        <w:rPr>
          <w:b/>
          <w:sz w:val="24"/>
          <w:szCs w:val="24"/>
        </w:rPr>
        <w:t>iterate from the first parameter to the second</w:t>
      </w:r>
      <w:r w:rsidRPr="00BF05ED">
        <w:rPr>
          <w:sz w:val="24"/>
          <w:szCs w:val="24"/>
        </w:rPr>
        <w:t xml:space="preserve"> one. </w:t>
      </w:r>
    </w:p>
    <w:p w:rsidR="00E8309A" w:rsidRPr="00BF05ED" w:rsidRDefault="00A55ABC" w:rsidP="00FD0710">
      <w:pPr>
        <w:pStyle w:val="ac"/>
        <w:numPr>
          <w:ilvl w:val="0"/>
          <w:numId w:val="6"/>
        </w:numPr>
        <w:rPr>
          <w:sz w:val="24"/>
          <w:szCs w:val="24"/>
        </w:rPr>
      </w:pPr>
      <w:r w:rsidRPr="00BF05ED">
        <w:rPr>
          <w:sz w:val="24"/>
          <w:szCs w:val="24"/>
        </w:rPr>
        <w:t xml:space="preserve">For </w:t>
      </w:r>
      <w:r w:rsidRPr="00BF05ED">
        <w:rPr>
          <w:b/>
          <w:sz w:val="24"/>
          <w:szCs w:val="24"/>
        </w:rPr>
        <w:t>numbers</w:t>
      </w:r>
      <w:r w:rsidRPr="00BF05ED">
        <w:rPr>
          <w:sz w:val="24"/>
          <w:szCs w:val="24"/>
        </w:rPr>
        <w:t xml:space="preserve"> which are </w:t>
      </w:r>
      <w:r w:rsidRPr="00BF05ED">
        <w:rPr>
          <w:b/>
          <w:sz w:val="24"/>
          <w:szCs w:val="24"/>
        </w:rPr>
        <w:t>multiples</w:t>
      </w:r>
      <w:r w:rsidRPr="00BF05ED">
        <w:rPr>
          <w:sz w:val="24"/>
          <w:szCs w:val="24"/>
        </w:rPr>
        <w:t xml:space="preserve"> of </w:t>
      </w:r>
      <w:r w:rsidRPr="00BF05ED">
        <w:rPr>
          <w:b/>
          <w:sz w:val="24"/>
          <w:szCs w:val="24"/>
        </w:rPr>
        <w:t xml:space="preserve">both </w:t>
      </w:r>
      <w:r w:rsidR="009777D8" w:rsidRPr="00BF05ED">
        <w:rPr>
          <w:b/>
          <w:sz w:val="24"/>
          <w:szCs w:val="24"/>
        </w:rPr>
        <w:t>three</w:t>
      </w:r>
      <w:r w:rsidRPr="00BF05ED">
        <w:rPr>
          <w:b/>
          <w:sz w:val="24"/>
          <w:szCs w:val="24"/>
        </w:rPr>
        <w:t xml:space="preserve"> and </w:t>
      </w:r>
      <w:r w:rsidR="009777D8" w:rsidRPr="00BF05ED">
        <w:rPr>
          <w:b/>
          <w:sz w:val="24"/>
          <w:szCs w:val="24"/>
        </w:rPr>
        <w:t>five</w:t>
      </w:r>
      <w:r w:rsidRPr="00BF05ED">
        <w:rPr>
          <w:sz w:val="24"/>
          <w:szCs w:val="24"/>
        </w:rPr>
        <w:t xml:space="preserve">, print </w:t>
      </w:r>
      <w:r w:rsidRPr="00BF05ED">
        <w:rPr>
          <w:b/>
          <w:sz w:val="24"/>
          <w:szCs w:val="24"/>
        </w:rPr>
        <w:t>all three strings separated by a space</w:t>
      </w:r>
      <w:r w:rsidRPr="00BF05ED">
        <w:rPr>
          <w:sz w:val="24"/>
          <w:szCs w:val="24"/>
        </w:rPr>
        <w:t xml:space="preserve">. </w:t>
      </w:r>
    </w:p>
    <w:p w:rsidR="00A55ABC" w:rsidRPr="00BF05ED" w:rsidRDefault="00A55ABC" w:rsidP="00FD0710">
      <w:pPr>
        <w:pStyle w:val="ac"/>
        <w:numPr>
          <w:ilvl w:val="0"/>
          <w:numId w:val="6"/>
        </w:numPr>
        <w:rPr>
          <w:sz w:val="24"/>
          <w:szCs w:val="24"/>
        </w:rPr>
      </w:pPr>
      <w:r w:rsidRPr="00BF05ED">
        <w:rPr>
          <w:sz w:val="24"/>
          <w:szCs w:val="24"/>
        </w:rPr>
        <w:t xml:space="preserve">For </w:t>
      </w:r>
      <w:r w:rsidRPr="00BF05ED">
        <w:rPr>
          <w:b/>
          <w:sz w:val="24"/>
          <w:szCs w:val="24"/>
        </w:rPr>
        <w:t xml:space="preserve">multiples only of </w:t>
      </w:r>
      <w:r w:rsidR="009777D8" w:rsidRPr="00BF05ED">
        <w:rPr>
          <w:b/>
          <w:sz w:val="24"/>
          <w:szCs w:val="24"/>
        </w:rPr>
        <w:t>three</w:t>
      </w:r>
      <w:r w:rsidRPr="00BF05ED">
        <w:rPr>
          <w:sz w:val="24"/>
          <w:szCs w:val="24"/>
        </w:rPr>
        <w:t xml:space="preserve">, print the </w:t>
      </w:r>
      <w:r w:rsidRPr="00BF05ED">
        <w:rPr>
          <w:b/>
          <w:sz w:val="24"/>
          <w:szCs w:val="24"/>
        </w:rPr>
        <w:t>second string</w:t>
      </w:r>
      <w:r w:rsidRPr="00BF05ED">
        <w:rPr>
          <w:sz w:val="24"/>
          <w:szCs w:val="24"/>
        </w:rPr>
        <w:t xml:space="preserve"> (the </w:t>
      </w:r>
      <w:r w:rsidRPr="00BF05ED">
        <w:rPr>
          <w:b/>
          <w:sz w:val="24"/>
          <w:szCs w:val="24"/>
        </w:rPr>
        <w:t>fourth</w:t>
      </w:r>
      <w:r w:rsidRPr="00BF05ED">
        <w:rPr>
          <w:sz w:val="24"/>
          <w:szCs w:val="24"/>
        </w:rPr>
        <w:t xml:space="preserve"> input </w:t>
      </w:r>
      <w:r w:rsidRPr="00BF05ED">
        <w:rPr>
          <w:b/>
          <w:sz w:val="24"/>
          <w:szCs w:val="24"/>
        </w:rPr>
        <w:t>parameter</w:t>
      </w:r>
      <w:r w:rsidRPr="00BF05ED">
        <w:rPr>
          <w:sz w:val="24"/>
          <w:szCs w:val="24"/>
        </w:rPr>
        <w:t>).</w:t>
      </w:r>
    </w:p>
    <w:p w:rsidR="00A55ABC" w:rsidRPr="00BF05ED" w:rsidRDefault="00A55ABC" w:rsidP="00FD0710">
      <w:pPr>
        <w:pStyle w:val="ac"/>
        <w:numPr>
          <w:ilvl w:val="0"/>
          <w:numId w:val="6"/>
        </w:numPr>
        <w:rPr>
          <w:sz w:val="24"/>
          <w:szCs w:val="24"/>
        </w:rPr>
      </w:pPr>
      <w:r w:rsidRPr="00BF05ED">
        <w:rPr>
          <w:sz w:val="24"/>
          <w:szCs w:val="24"/>
        </w:rPr>
        <w:t xml:space="preserve">For </w:t>
      </w:r>
      <w:r w:rsidRPr="00BF05ED">
        <w:rPr>
          <w:b/>
          <w:sz w:val="24"/>
          <w:szCs w:val="24"/>
        </w:rPr>
        <w:t xml:space="preserve">multiples only of </w:t>
      </w:r>
      <w:r w:rsidR="009777D8" w:rsidRPr="00BF05ED">
        <w:rPr>
          <w:b/>
          <w:sz w:val="24"/>
          <w:szCs w:val="24"/>
        </w:rPr>
        <w:t>five</w:t>
      </w:r>
      <w:r w:rsidRPr="00BF05ED">
        <w:rPr>
          <w:sz w:val="24"/>
          <w:szCs w:val="24"/>
        </w:rPr>
        <w:t xml:space="preserve">, print the </w:t>
      </w:r>
      <w:r w:rsidRPr="00BF05ED">
        <w:rPr>
          <w:b/>
          <w:sz w:val="24"/>
          <w:szCs w:val="24"/>
        </w:rPr>
        <w:t>third string</w:t>
      </w:r>
      <w:r w:rsidRPr="00BF05ED">
        <w:rPr>
          <w:sz w:val="24"/>
          <w:szCs w:val="24"/>
        </w:rPr>
        <w:t xml:space="preserve"> (the </w:t>
      </w:r>
      <w:r w:rsidRPr="00BF05ED">
        <w:rPr>
          <w:b/>
          <w:sz w:val="24"/>
          <w:szCs w:val="24"/>
        </w:rPr>
        <w:t xml:space="preserve">fifth </w:t>
      </w:r>
      <w:r w:rsidRPr="00BF05ED">
        <w:rPr>
          <w:sz w:val="24"/>
          <w:szCs w:val="24"/>
        </w:rPr>
        <w:t xml:space="preserve">input </w:t>
      </w:r>
      <w:r w:rsidRPr="00BF05ED">
        <w:rPr>
          <w:b/>
          <w:sz w:val="24"/>
          <w:szCs w:val="24"/>
        </w:rPr>
        <w:t>parameter</w:t>
      </w:r>
      <w:r w:rsidRPr="00BF05ED">
        <w:rPr>
          <w:sz w:val="24"/>
          <w:szCs w:val="24"/>
        </w:rPr>
        <w:t>).</w:t>
      </w:r>
    </w:p>
    <w:p w:rsidR="005F4B42" w:rsidRPr="00BF05ED" w:rsidRDefault="005F4B42" w:rsidP="0020524A">
      <w:pPr>
        <w:rPr>
          <w:sz w:val="24"/>
          <w:szCs w:val="24"/>
        </w:rPr>
      </w:pPr>
      <w:r w:rsidRPr="00BF05ED">
        <w:rPr>
          <w:sz w:val="24"/>
          <w:szCs w:val="24"/>
        </w:rPr>
        <w:t>For more information, see the examples below:</w:t>
      </w:r>
    </w:p>
    <w:p w:rsidR="00191DBE" w:rsidRPr="00BF05ED" w:rsidRDefault="006B48C8" w:rsidP="00191DBE">
      <w:pPr>
        <w:pStyle w:val="3"/>
      </w:pPr>
      <w:r w:rsidRPr="00BF05ED">
        <w:t>Example</w:t>
      </w:r>
    </w:p>
    <w:tbl>
      <w:tblPr>
        <w:tblStyle w:val="af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F4B42" w:rsidRPr="00BF05ED" w:rsidTr="002E1F8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:rsidR="005F4B42" w:rsidRPr="00BF05ED" w:rsidRDefault="005F4B42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:rsidR="005F4B42" w:rsidRPr="00BF05ED" w:rsidRDefault="005F4B42" w:rsidP="002E1F8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BF05ED">
              <w:rPr>
                <w:b/>
                <w:sz w:val="24"/>
                <w:szCs w:val="24"/>
              </w:rPr>
              <w:t>Output</w:t>
            </w:r>
          </w:p>
        </w:tc>
      </w:tr>
      <w:tr w:rsidR="005F4B42" w:rsidRPr="00BF05ED" w:rsidTr="009777D8">
        <w:trPr>
          <w:trHeight w:val="25"/>
        </w:trPr>
        <w:tc>
          <w:tcPr>
            <w:tcW w:w="5387" w:type="dxa"/>
          </w:tcPr>
          <w:p w:rsidR="005F4B42" w:rsidRPr="00BF05ED" w:rsidRDefault="009777D8" w:rsidP="005F4B42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05ED">
              <w:rPr>
                <w:rFonts w:ascii="Consolas" w:hAnsi="Consolas"/>
                <w:sz w:val="24"/>
                <w:szCs w:val="24"/>
              </w:rPr>
              <w:t xml:space="preserve">9, 15, </w:t>
            </w:r>
            <w:r w:rsidR="00627B57" w:rsidRPr="00BF05ED">
              <w:rPr>
                <w:rFonts w:ascii="Consolas" w:hAnsi="Consolas"/>
                <w:sz w:val="24"/>
                <w:szCs w:val="24"/>
              </w:rPr>
              <w:t>"</w:t>
            </w:r>
            <w:r w:rsidRPr="00BF05ED">
              <w:rPr>
                <w:rFonts w:ascii="Consolas" w:hAnsi="Consolas"/>
                <w:sz w:val="24"/>
                <w:szCs w:val="24"/>
              </w:rPr>
              <w:t>doggo</w:t>
            </w:r>
            <w:r w:rsidR="00627B57" w:rsidRPr="00BF05ED">
              <w:rPr>
                <w:rFonts w:ascii="Consolas" w:hAnsi="Consolas"/>
                <w:sz w:val="24"/>
                <w:szCs w:val="24"/>
              </w:rPr>
              <w:t>"</w:t>
            </w:r>
            <w:r w:rsidRPr="00BF05ED">
              <w:rPr>
                <w:rFonts w:ascii="Consolas" w:hAnsi="Consolas"/>
                <w:sz w:val="24"/>
                <w:szCs w:val="24"/>
              </w:rPr>
              <w:t xml:space="preserve">, </w:t>
            </w:r>
            <w:r w:rsidR="00627B57" w:rsidRPr="00BF05ED">
              <w:rPr>
                <w:rFonts w:ascii="Consolas" w:hAnsi="Consolas"/>
                <w:sz w:val="24"/>
                <w:szCs w:val="24"/>
              </w:rPr>
              <w:t>"</w:t>
            </w:r>
            <w:r w:rsidRPr="00BF05ED">
              <w:rPr>
                <w:rFonts w:ascii="Consolas" w:hAnsi="Consolas"/>
                <w:sz w:val="24"/>
                <w:szCs w:val="24"/>
              </w:rPr>
              <w:t>pesho</w:t>
            </w:r>
            <w:r w:rsidR="00627B57" w:rsidRPr="00BF05ED">
              <w:rPr>
                <w:rFonts w:ascii="Consolas" w:hAnsi="Consolas"/>
                <w:sz w:val="24"/>
                <w:szCs w:val="24"/>
              </w:rPr>
              <w:t>"</w:t>
            </w:r>
            <w:r w:rsidRPr="00BF05ED">
              <w:rPr>
                <w:rFonts w:ascii="Consolas" w:hAnsi="Consolas"/>
                <w:sz w:val="24"/>
                <w:szCs w:val="24"/>
              </w:rPr>
              <w:t xml:space="preserve">, </w:t>
            </w:r>
            <w:r w:rsidR="00627B57" w:rsidRPr="00BF05ED">
              <w:rPr>
                <w:rFonts w:ascii="Consolas" w:hAnsi="Consolas"/>
                <w:sz w:val="24"/>
                <w:szCs w:val="24"/>
              </w:rPr>
              <w:t>"</w:t>
            </w:r>
            <w:r w:rsidRPr="00BF05ED">
              <w:rPr>
                <w:rFonts w:ascii="Consolas" w:hAnsi="Consolas"/>
                <w:sz w:val="24"/>
                <w:szCs w:val="24"/>
              </w:rPr>
              <w:t>test</w:t>
            </w:r>
            <w:r w:rsidR="00627B57" w:rsidRPr="00BF05ED">
              <w:rPr>
                <w:rFonts w:ascii="Consolas" w:hAnsi="Consolas"/>
                <w:sz w:val="24"/>
                <w:szCs w:val="24"/>
              </w:rPr>
              <w:t>"</w:t>
            </w:r>
          </w:p>
        </w:tc>
        <w:tc>
          <w:tcPr>
            <w:tcW w:w="5341" w:type="dxa"/>
            <w:vAlign w:val="center"/>
          </w:tcPr>
          <w:p w:rsidR="009777D8" w:rsidRPr="00BF05ED" w:rsidRDefault="009777D8" w:rsidP="009777D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9 pesho</w:t>
            </w:r>
          </w:p>
          <w:p w:rsidR="009777D8" w:rsidRPr="00BF05ED" w:rsidRDefault="009777D8" w:rsidP="009777D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10 test</w:t>
            </w:r>
          </w:p>
          <w:p w:rsidR="009777D8" w:rsidRPr="00BF05ED" w:rsidRDefault="009777D8" w:rsidP="009777D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11</w:t>
            </w:r>
          </w:p>
          <w:p w:rsidR="009777D8" w:rsidRPr="00BF05ED" w:rsidRDefault="009777D8" w:rsidP="009777D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12 pesho</w:t>
            </w:r>
          </w:p>
          <w:p w:rsidR="009777D8" w:rsidRPr="00BF05ED" w:rsidRDefault="009777D8" w:rsidP="009777D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13</w:t>
            </w:r>
          </w:p>
          <w:p w:rsidR="009777D8" w:rsidRPr="00BF05ED" w:rsidRDefault="009777D8" w:rsidP="009777D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14</w:t>
            </w:r>
          </w:p>
          <w:p w:rsidR="005F4B42" w:rsidRPr="00BF05ED" w:rsidRDefault="009777D8" w:rsidP="009777D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05ED">
              <w:rPr>
                <w:rFonts w:ascii="Consolas" w:hAnsi="Consolas"/>
                <w:bCs/>
                <w:sz w:val="24"/>
                <w:szCs w:val="24"/>
              </w:rPr>
              <w:t>15 doggo-pesho-test</w:t>
            </w:r>
          </w:p>
        </w:tc>
      </w:tr>
    </w:tbl>
    <w:p w:rsidR="00191DBE" w:rsidRPr="00BF05ED" w:rsidRDefault="00191DBE" w:rsidP="00191DBE"/>
    <w:p w:rsidR="00D81198" w:rsidRPr="00BF05ED" w:rsidRDefault="00D81198" w:rsidP="00191DBE"/>
    <w:p w:rsidR="00D81198" w:rsidRPr="00BF05ED" w:rsidRDefault="00D81198" w:rsidP="00191DBE"/>
    <w:p w:rsidR="00D81198" w:rsidRPr="00BF05ED" w:rsidRDefault="00D81198" w:rsidP="00191DBE"/>
    <w:p w:rsidR="00D81198" w:rsidRPr="00BF05ED" w:rsidRDefault="00D81198" w:rsidP="00191DBE"/>
    <w:p w:rsidR="00A66067" w:rsidRPr="00BF05ED" w:rsidRDefault="003A6C93" w:rsidP="00D81198">
      <w:pPr>
        <w:pStyle w:val="3"/>
      </w:pPr>
      <w:r w:rsidRPr="00BF05ED">
        <w:lastRenderedPageBreak/>
        <w:t>Hints</w:t>
      </w:r>
    </w:p>
    <w:p w:rsidR="00D81198" w:rsidRPr="00BF05ED" w:rsidRDefault="00D81198" w:rsidP="00D81198">
      <w:r w:rsidRPr="00BF05ED">
        <w:t>First, we need to get all of the input fields:</w:t>
      </w:r>
    </w:p>
    <w:p w:rsidR="00D81198" w:rsidRPr="00BF05ED" w:rsidRDefault="00D81198" w:rsidP="00D81198">
      <w:r w:rsidRPr="00BF05ED">
        <w:drawing>
          <wp:inline distT="0" distB="0" distL="0" distR="0" wp14:anchorId="2106A6DB" wp14:editId="173BF401">
            <wp:extent cx="4053840" cy="989540"/>
            <wp:effectExtent l="19050" t="19050" r="22860" b="2032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572" cy="9928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1198" w:rsidRPr="00BF05ED" w:rsidRDefault="00D81198" w:rsidP="00D81198">
      <w:r w:rsidRPr="00BF05ED">
        <w:t>Then, let us write a function that will take an element and will make some checks:</w:t>
      </w:r>
    </w:p>
    <w:p w:rsidR="00D81198" w:rsidRPr="00BF05ED" w:rsidRDefault="00D81198" w:rsidP="00D81198">
      <w:r w:rsidRPr="00BF05ED">
        <w:drawing>
          <wp:inline distT="0" distB="0" distL="0" distR="0" wp14:anchorId="720C9909" wp14:editId="6857E3D4">
            <wp:extent cx="4053994" cy="2712720"/>
            <wp:effectExtent l="19050" t="19050" r="22860" b="1143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6755" cy="27212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1198" w:rsidRPr="00BF05ED" w:rsidRDefault="00D81198" w:rsidP="00D81198">
      <w:r w:rsidRPr="00BF05ED">
        <w:t>Since the function checks a single number, we have to loop through each digit and call the function with that digit:</w:t>
      </w:r>
    </w:p>
    <w:p w:rsidR="00D81198" w:rsidRPr="00BF05ED" w:rsidRDefault="00D81198" w:rsidP="00D81198">
      <w:r w:rsidRPr="00BF05ED">
        <w:drawing>
          <wp:inline distT="0" distB="0" distL="0" distR="0" wp14:anchorId="0ECC3C12" wp14:editId="4C294246">
            <wp:extent cx="4061460" cy="640080"/>
            <wp:effectExtent l="19050" t="19050" r="15240" b="2667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6400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1198" w:rsidRPr="00BF05ED" w:rsidRDefault="00D81198" w:rsidP="00D81198">
      <w:r w:rsidRPr="00BF05ED">
        <w:drawing>
          <wp:inline distT="0" distB="0" distL="0" distR="0" wp14:anchorId="65E0590F" wp14:editId="6AC58849">
            <wp:extent cx="5972810" cy="2550795"/>
            <wp:effectExtent l="19050" t="19050" r="27940" b="20955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07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81198" w:rsidRPr="00BF05ED" w:rsidSect="009254B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22EA" w:rsidRDefault="005622EA" w:rsidP="008068A2">
      <w:pPr>
        <w:spacing w:after="0" w:line="240" w:lineRule="auto"/>
      </w:pPr>
      <w:r>
        <w:separator/>
      </w:r>
    </w:p>
  </w:endnote>
  <w:endnote w:type="continuationSeparator" w:id="0">
    <w:p w:rsidR="005622EA" w:rsidRDefault="005622E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1F8E" w:rsidRDefault="002E1F8E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1F8E" w:rsidRPr="00AC77AD" w:rsidRDefault="002E1F8E" w:rsidP="002E1F8E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22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JtdqMXNAQAAhA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E1F8E" w:rsidRPr="008C2B83" w:rsidRDefault="002E1F8E" w:rsidP="002E1F8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F05E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F05ED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2E1F8E" w:rsidRPr="008C2B83" w:rsidRDefault="002E1F8E" w:rsidP="002E1F8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F05E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F05ED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E1F8E" w:rsidRDefault="002E1F8E" w:rsidP="002E1F8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D5Nynm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:rsidR="002E1F8E" w:rsidRDefault="002E1F8E" w:rsidP="002E1F8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E1F8E" w:rsidRDefault="002E1F8E" w:rsidP="002E1F8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2E1F8E" w:rsidRDefault="002E1F8E" w:rsidP="002E1F8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E45E5E" wp14:editId="4704F59E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44F9474" wp14:editId="1BFEE8C1">
                                <wp:extent cx="171450" cy="205105"/>
                                <wp:effectExtent l="0" t="0" r="0" b="4445"/>
                                <wp:docPr id="23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33F9F3" wp14:editId="6E089DD7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9C34A5" wp14:editId="129C7B6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835FF20" wp14:editId="6A891BA8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F6DC3E" wp14:editId="216BF2B1">
                                <wp:extent cx="190500" cy="190500"/>
                                <wp:effectExtent l="0" t="0" r="0" b="0"/>
                                <wp:docPr id="24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4A44AC" wp14:editId="4D394231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AD251F" wp14:editId="1575EF81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71E826" wp14:editId="74E3F429">
                                <wp:extent cx="215153" cy="209247"/>
                                <wp:effectExtent l="0" t="0" r="0" b="635"/>
                                <wp:docPr id="28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1ABA7C" wp14:editId="64710EF8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2E1F8E" w:rsidRDefault="002E1F8E" w:rsidP="002E1F8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2E1F8E" w:rsidRDefault="002E1F8E" w:rsidP="002E1F8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E45E5E" wp14:editId="4704F59E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44F9474" wp14:editId="1BFEE8C1">
                          <wp:extent cx="171450" cy="205105"/>
                          <wp:effectExtent l="0" t="0" r="0" b="4445"/>
                          <wp:docPr id="23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33F9F3" wp14:editId="6E089DD7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9C34A5" wp14:editId="129C7B6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835FF20" wp14:editId="6A891BA8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F6DC3E" wp14:editId="216BF2B1">
                          <wp:extent cx="190500" cy="190500"/>
                          <wp:effectExtent l="0" t="0" r="0" b="0"/>
                          <wp:docPr id="24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54A44AC" wp14:editId="4D394231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AD251F" wp14:editId="1575EF81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71E826" wp14:editId="74E3F429">
                          <wp:extent cx="215153" cy="209247"/>
                          <wp:effectExtent l="0" t="0" r="0" b="635"/>
                          <wp:docPr id="28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1ABA7C" wp14:editId="64710EF8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2E1F8E" w:rsidRPr="00AC77AD" w:rsidRDefault="002E1F8E" w:rsidP="00AC77AD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1F8E" w:rsidRDefault="002E1F8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22EA" w:rsidRDefault="005622EA" w:rsidP="008068A2">
      <w:pPr>
        <w:spacing w:after="0" w:line="240" w:lineRule="auto"/>
      </w:pPr>
      <w:r>
        <w:separator/>
      </w:r>
    </w:p>
  </w:footnote>
  <w:footnote w:type="continuationSeparator" w:id="0">
    <w:p w:rsidR="005622EA" w:rsidRDefault="005622E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1F8E" w:rsidRDefault="002E1F8E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1F8E" w:rsidRDefault="002E1F8E" w:rsidP="00564D7B">
    <w:pPr>
      <w:pStyle w:val="a3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1F8E" w:rsidRDefault="002E1F8E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6F72885"/>
    <w:multiLevelType w:val="hybridMultilevel"/>
    <w:tmpl w:val="55005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44F9E"/>
    <w:multiLevelType w:val="hybridMultilevel"/>
    <w:tmpl w:val="722C8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F10410"/>
    <w:multiLevelType w:val="hybridMultilevel"/>
    <w:tmpl w:val="2D384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14C24"/>
    <w:multiLevelType w:val="hybridMultilevel"/>
    <w:tmpl w:val="32A44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F15A4A"/>
    <w:multiLevelType w:val="hybridMultilevel"/>
    <w:tmpl w:val="9E14D25E"/>
    <w:lvl w:ilvl="0" w:tplc="FD321D18">
      <w:start w:val="2"/>
      <w:numFmt w:val="decimal"/>
      <w:pStyle w:val="2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A40389C"/>
    <w:multiLevelType w:val="hybridMultilevel"/>
    <w:tmpl w:val="BC92C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>
    <w:nsid w:val="5BE643F4"/>
    <w:multiLevelType w:val="hybridMultilevel"/>
    <w:tmpl w:val="DAEAE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4412E0"/>
    <w:multiLevelType w:val="hybridMultilevel"/>
    <w:tmpl w:val="880CB066"/>
    <w:lvl w:ilvl="0" w:tplc="D2BC1A8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8"/>
  </w:num>
  <w:num w:numId="4">
    <w:abstractNumId w:val="16"/>
  </w:num>
  <w:num w:numId="5">
    <w:abstractNumId w:val="2"/>
  </w:num>
  <w:num w:numId="6">
    <w:abstractNumId w:val="3"/>
  </w:num>
  <w:num w:numId="7">
    <w:abstractNumId w:val="5"/>
  </w:num>
  <w:num w:numId="8">
    <w:abstractNumId w:val="10"/>
  </w:num>
  <w:num w:numId="9">
    <w:abstractNumId w:val="17"/>
  </w:num>
  <w:num w:numId="10">
    <w:abstractNumId w:val="10"/>
    <w:lvlOverride w:ilvl="0">
      <w:startOverride w:val="5"/>
    </w:lvlOverride>
  </w:num>
  <w:num w:numId="11">
    <w:abstractNumId w:val="6"/>
  </w:num>
  <w:num w:numId="12">
    <w:abstractNumId w:val="19"/>
  </w:num>
  <w:num w:numId="13">
    <w:abstractNumId w:val="20"/>
  </w:num>
  <w:num w:numId="14">
    <w:abstractNumId w:val="14"/>
  </w:num>
  <w:num w:numId="15">
    <w:abstractNumId w:val="4"/>
  </w:num>
  <w:num w:numId="16">
    <w:abstractNumId w:val="13"/>
  </w:num>
  <w:num w:numId="17">
    <w:abstractNumId w:val="0"/>
  </w:num>
  <w:num w:numId="18">
    <w:abstractNumId w:val="9"/>
  </w:num>
  <w:num w:numId="19">
    <w:abstractNumId w:val="22"/>
  </w:num>
  <w:num w:numId="20">
    <w:abstractNumId w:val="23"/>
  </w:num>
  <w:num w:numId="21">
    <w:abstractNumId w:val="15"/>
  </w:num>
  <w:num w:numId="22">
    <w:abstractNumId w:val="12"/>
  </w:num>
  <w:num w:numId="23">
    <w:abstractNumId w:val="18"/>
  </w:num>
  <w:num w:numId="24">
    <w:abstractNumId w:val="24"/>
  </w:num>
  <w:num w:numId="25">
    <w:abstractNumId w:val="21"/>
  </w:num>
  <w:num w:numId="26">
    <w:abstractNumId w:val="7"/>
  </w:num>
  <w:num w:numId="27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de-DE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4A1"/>
    <w:rsid w:val="00007044"/>
    <w:rsid w:val="00007A7F"/>
    <w:rsid w:val="00007C50"/>
    <w:rsid w:val="00011E7D"/>
    <w:rsid w:val="000136AA"/>
    <w:rsid w:val="00016D20"/>
    <w:rsid w:val="00023F1B"/>
    <w:rsid w:val="00025F04"/>
    <w:rsid w:val="00050053"/>
    <w:rsid w:val="00050B57"/>
    <w:rsid w:val="00055D58"/>
    <w:rsid w:val="00057699"/>
    <w:rsid w:val="00062BD7"/>
    <w:rsid w:val="00064D15"/>
    <w:rsid w:val="00067446"/>
    <w:rsid w:val="0007290F"/>
    <w:rsid w:val="00086727"/>
    <w:rsid w:val="000B39E6"/>
    <w:rsid w:val="000B56F0"/>
    <w:rsid w:val="000B5BF8"/>
    <w:rsid w:val="000C7461"/>
    <w:rsid w:val="000D495B"/>
    <w:rsid w:val="000E26D3"/>
    <w:rsid w:val="000F3C1F"/>
    <w:rsid w:val="000F4444"/>
    <w:rsid w:val="000F7811"/>
    <w:rsid w:val="00103906"/>
    <w:rsid w:val="001114BC"/>
    <w:rsid w:val="00115E66"/>
    <w:rsid w:val="001170DD"/>
    <w:rsid w:val="001211B0"/>
    <w:rsid w:val="001275B9"/>
    <w:rsid w:val="00127650"/>
    <w:rsid w:val="00132C92"/>
    <w:rsid w:val="00134F4F"/>
    <w:rsid w:val="00142C75"/>
    <w:rsid w:val="00143C33"/>
    <w:rsid w:val="00151840"/>
    <w:rsid w:val="001518F4"/>
    <w:rsid w:val="001619DF"/>
    <w:rsid w:val="00162C06"/>
    <w:rsid w:val="00163810"/>
    <w:rsid w:val="00164CDC"/>
    <w:rsid w:val="00167CF1"/>
    <w:rsid w:val="00171021"/>
    <w:rsid w:val="001724D5"/>
    <w:rsid w:val="00173149"/>
    <w:rsid w:val="00183A2C"/>
    <w:rsid w:val="00191DBE"/>
    <w:rsid w:val="00192692"/>
    <w:rsid w:val="00196804"/>
    <w:rsid w:val="001A456A"/>
    <w:rsid w:val="001A47D7"/>
    <w:rsid w:val="001A6728"/>
    <w:rsid w:val="001B1BA1"/>
    <w:rsid w:val="001C1FCD"/>
    <w:rsid w:val="001D2464"/>
    <w:rsid w:val="001E1161"/>
    <w:rsid w:val="001E2ACE"/>
    <w:rsid w:val="001E3FEF"/>
    <w:rsid w:val="001E467C"/>
    <w:rsid w:val="001F2760"/>
    <w:rsid w:val="001F5E72"/>
    <w:rsid w:val="00202683"/>
    <w:rsid w:val="002027C5"/>
    <w:rsid w:val="00203E6C"/>
    <w:rsid w:val="00204072"/>
    <w:rsid w:val="0020524A"/>
    <w:rsid w:val="00205271"/>
    <w:rsid w:val="00215FCE"/>
    <w:rsid w:val="002303C8"/>
    <w:rsid w:val="00231023"/>
    <w:rsid w:val="002366C2"/>
    <w:rsid w:val="0024027C"/>
    <w:rsid w:val="0024069B"/>
    <w:rsid w:val="00256E7C"/>
    <w:rsid w:val="00256E90"/>
    <w:rsid w:val="0026047E"/>
    <w:rsid w:val="00264287"/>
    <w:rsid w:val="0026589D"/>
    <w:rsid w:val="002664E1"/>
    <w:rsid w:val="002670E4"/>
    <w:rsid w:val="00267D98"/>
    <w:rsid w:val="0027225B"/>
    <w:rsid w:val="00274400"/>
    <w:rsid w:val="00275E2E"/>
    <w:rsid w:val="0027638C"/>
    <w:rsid w:val="002813DE"/>
    <w:rsid w:val="002826AA"/>
    <w:rsid w:val="00294456"/>
    <w:rsid w:val="002A22D1"/>
    <w:rsid w:val="002A2D2D"/>
    <w:rsid w:val="002A4272"/>
    <w:rsid w:val="002A5B24"/>
    <w:rsid w:val="002B0473"/>
    <w:rsid w:val="002B4ECC"/>
    <w:rsid w:val="002B7064"/>
    <w:rsid w:val="002D1F91"/>
    <w:rsid w:val="002D53A6"/>
    <w:rsid w:val="002E1F8E"/>
    <w:rsid w:val="002F2B8E"/>
    <w:rsid w:val="00310991"/>
    <w:rsid w:val="00314419"/>
    <w:rsid w:val="00320E82"/>
    <w:rsid w:val="003273F1"/>
    <w:rsid w:val="00330428"/>
    <w:rsid w:val="0033212E"/>
    <w:rsid w:val="00333B41"/>
    <w:rsid w:val="0033490F"/>
    <w:rsid w:val="00346063"/>
    <w:rsid w:val="00350070"/>
    <w:rsid w:val="00353A59"/>
    <w:rsid w:val="00354584"/>
    <w:rsid w:val="003560F5"/>
    <w:rsid w:val="00367F47"/>
    <w:rsid w:val="0037430B"/>
    <w:rsid w:val="00374651"/>
    <w:rsid w:val="003817EF"/>
    <w:rsid w:val="003828E8"/>
    <w:rsid w:val="00382A45"/>
    <w:rsid w:val="003A1601"/>
    <w:rsid w:val="003A5602"/>
    <w:rsid w:val="003A6C93"/>
    <w:rsid w:val="003B0278"/>
    <w:rsid w:val="003B08DF"/>
    <w:rsid w:val="003B0EF3"/>
    <w:rsid w:val="003B194F"/>
    <w:rsid w:val="003B6A53"/>
    <w:rsid w:val="003C1C2E"/>
    <w:rsid w:val="003C40B0"/>
    <w:rsid w:val="003D7392"/>
    <w:rsid w:val="003E1013"/>
    <w:rsid w:val="003E167F"/>
    <w:rsid w:val="003E2A2C"/>
    <w:rsid w:val="003E4478"/>
    <w:rsid w:val="003E6BFB"/>
    <w:rsid w:val="003F1864"/>
    <w:rsid w:val="003F712F"/>
    <w:rsid w:val="00416923"/>
    <w:rsid w:val="0042030D"/>
    <w:rsid w:val="00425075"/>
    <w:rsid w:val="004255CD"/>
    <w:rsid w:val="00425B70"/>
    <w:rsid w:val="004311CA"/>
    <w:rsid w:val="004351F7"/>
    <w:rsid w:val="004443B9"/>
    <w:rsid w:val="00445EB5"/>
    <w:rsid w:val="0045773F"/>
    <w:rsid w:val="00463816"/>
    <w:rsid w:val="004649ED"/>
    <w:rsid w:val="00466DE4"/>
    <w:rsid w:val="00467D75"/>
    <w:rsid w:val="0047331A"/>
    <w:rsid w:val="00473B2B"/>
    <w:rsid w:val="00474ADE"/>
    <w:rsid w:val="004757D0"/>
    <w:rsid w:val="00476D4B"/>
    <w:rsid w:val="00477056"/>
    <w:rsid w:val="00480D3B"/>
    <w:rsid w:val="00484BC9"/>
    <w:rsid w:val="00485E01"/>
    <w:rsid w:val="00486036"/>
    <w:rsid w:val="004879B8"/>
    <w:rsid w:val="00487D78"/>
    <w:rsid w:val="00491748"/>
    <w:rsid w:val="00494EEF"/>
    <w:rsid w:val="00495F0B"/>
    <w:rsid w:val="004962B5"/>
    <w:rsid w:val="004A7E77"/>
    <w:rsid w:val="004B48B0"/>
    <w:rsid w:val="004C4871"/>
    <w:rsid w:val="004C55EB"/>
    <w:rsid w:val="004D29A9"/>
    <w:rsid w:val="004D5B83"/>
    <w:rsid w:val="004D685C"/>
    <w:rsid w:val="004D72E2"/>
    <w:rsid w:val="004E76E8"/>
    <w:rsid w:val="004F25B0"/>
    <w:rsid w:val="004F3112"/>
    <w:rsid w:val="0050017E"/>
    <w:rsid w:val="00501171"/>
    <w:rsid w:val="00507294"/>
    <w:rsid w:val="00507B37"/>
    <w:rsid w:val="00514274"/>
    <w:rsid w:val="005177D3"/>
    <w:rsid w:val="00517B12"/>
    <w:rsid w:val="00524789"/>
    <w:rsid w:val="00526E97"/>
    <w:rsid w:val="005270B3"/>
    <w:rsid w:val="0053532A"/>
    <w:rsid w:val="0053637A"/>
    <w:rsid w:val="00553CCB"/>
    <w:rsid w:val="005563AF"/>
    <w:rsid w:val="0055766F"/>
    <w:rsid w:val="005622EA"/>
    <w:rsid w:val="00563DC7"/>
    <w:rsid w:val="00564029"/>
    <w:rsid w:val="005643BD"/>
    <w:rsid w:val="00564D7B"/>
    <w:rsid w:val="0056527D"/>
    <w:rsid w:val="0056786B"/>
    <w:rsid w:val="005803E5"/>
    <w:rsid w:val="00581B2C"/>
    <w:rsid w:val="00584EDB"/>
    <w:rsid w:val="005850E7"/>
    <w:rsid w:val="00586834"/>
    <w:rsid w:val="0058723E"/>
    <w:rsid w:val="00596357"/>
    <w:rsid w:val="005A42E0"/>
    <w:rsid w:val="005A459A"/>
    <w:rsid w:val="005B0534"/>
    <w:rsid w:val="005B0706"/>
    <w:rsid w:val="005B169A"/>
    <w:rsid w:val="005C131C"/>
    <w:rsid w:val="005C6A24"/>
    <w:rsid w:val="005D3494"/>
    <w:rsid w:val="005E04CE"/>
    <w:rsid w:val="005E274E"/>
    <w:rsid w:val="005E66A4"/>
    <w:rsid w:val="005E6CC9"/>
    <w:rsid w:val="005F2CC3"/>
    <w:rsid w:val="005F392B"/>
    <w:rsid w:val="005F4B42"/>
    <w:rsid w:val="005F6837"/>
    <w:rsid w:val="005F6C96"/>
    <w:rsid w:val="00600083"/>
    <w:rsid w:val="006039E8"/>
    <w:rsid w:val="00604363"/>
    <w:rsid w:val="00611EBF"/>
    <w:rsid w:val="006233B8"/>
    <w:rsid w:val="00624D5A"/>
    <w:rsid w:val="00624DCF"/>
    <w:rsid w:val="00627B57"/>
    <w:rsid w:val="0063342B"/>
    <w:rsid w:val="006349CF"/>
    <w:rsid w:val="006360F7"/>
    <w:rsid w:val="00642193"/>
    <w:rsid w:val="00646364"/>
    <w:rsid w:val="00653E2C"/>
    <w:rsid w:val="00655800"/>
    <w:rsid w:val="00662870"/>
    <w:rsid w:val="00664C9A"/>
    <w:rsid w:val="006660E2"/>
    <w:rsid w:val="00670041"/>
    <w:rsid w:val="00671251"/>
    <w:rsid w:val="006719BA"/>
    <w:rsid w:val="00671FE2"/>
    <w:rsid w:val="00673B36"/>
    <w:rsid w:val="00680948"/>
    <w:rsid w:val="00680F90"/>
    <w:rsid w:val="00681475"/>
    <w:rsid w:val="00685051"/>
    <w:rsid w:val="0068535C"/>
    <w:rsid w:val="006953E8"/>
    <w:rsid w:val="00695634"/>
    <w:rsid w:val="006A2AE6"/>
    <w:rsid w:val="006A32A0"/>
    <w:rsid w:val="006A5FCD"/>
    <w:rsid w:val="006B48C8"/>
    <w:rsid w:val="006C41BF"/>
    <w:rsid w:val="006D1790"/>
    <w:rsid w:val="006D239A"/>
    <w:rsid w:val="006D3267"/>
    <w:rsid w:val="006D640C"/>
    <w:rsid w:val="006E2245"/>
    <w:rsid w:val="006E2AD4"/>
    <w:rsid w:val="006E55B4"/>
    <w:rsid w:val="006E57FB"/>
    <w:rsid w:val="006E5D10"/>
    <w:rsid w:val="006E7E50"/>
    <w:rsid w:val="006F3EA0"/>
    <w:rsid w:val="006F5D33"/>
    <w:rsid w:val="0070070B"/>
    <w:rsid w:val="00704432"/>
    <w:rsid w:val="007051DF"/>
    <w:rsid w:val="007075C2"/>
    <w:rsid w:val="00714B9F"/>
    <w:rsid w:val="007163A4"/>
    <w:rsid w:val="0071692E"/>
    <w:rsid w:val="00716C85"/>
    <w:rsid w:val="00720DD5"/>
    <w:rsid w:val="00724DA4"/>
    <w:rsid w:val="00736AC9"/>
    <w:rsid w:val="00737F39"/>
    <w:rsid w:val="00742005"/>
    <w:rsid w:val="0074302D"/>
    <w:rsid w:val="00744B19"/>
    <w:rsid w:val="00755783"/>
    <w:rsid w:val="00761A1E"/>
    <w:rsid w:val="00763912"/>
    <w:rsid w:val="0076436A"/>
    <w:rsid w:val="00764C18"/>
    <w:rsid w:val="00765917"/>
    <w:rsid w:val="00770B05"/>
    <w:rsid w:val="007766C7"/>
    <w:rsid w:val="00781040"/>
    <w:rsid w:val="00784922"/>
    <w:rsid w:val="00785258"/>
    <w:rsid w:val="00785E5D"/>
    <w:rsid w:val="00785FD1"/>
    <w:rsid w:val="007906B2"/>
    <w:rsid w:val="00791F02"/>
    <w:rsid w:val="0079324A"/>
    <w:rsid w:val="00794EEE"/>
    <w:rsid w:val="0079630D"/>
    <w:rsid w:val="007A635E"/>
    <w:rsid w:val="007C2C37"/>
    <w:rsid w:val="007C3E81"/>
    <w:rsid w:val="007C5C8D"/>
    <w:rsid w:val="007D0D5D"/>
    <w:rsid w:val="007D1F12"/>
    <w:rsid w:val="007D577D"/>
    <w:rsid w:val="007D7990"/>
    <w:rsid w:val="007E0960"/>
    <w:rsid w:val="007E2098"/>
    <w:rsid w:val="007E4242"/>
    <w:rsid w:val="007E4F77"/>
    <w:rsid w:val="007F177C"/>
    <w:rsid w:val="007F1FA8"/>
    <w:rsid w:val="007F6061"/>
    <w:rsid w:val="00800D89"/>
    <w:rsid w:val="00801502"/>
    <w:rsid w:val="008063E1"/>
    <w:rsid w:val="008068A2"/>
    <w:rsid w:val="008105A0"/>
    <w:rsid w:val="0081471A"/>
    <w:rsid w:val="00817C74"/>
    <w:rsid w:val="00820DFA"/>
    <w:rsid w:val="00824027"/>
    <w:rsid w:val="00825066"/>
    <w:rsid w:val="00826086"/>
    <w:rsid w:val="00830E30"/>
    <w:rsid w:val="00831EEA"/>
    <w:rsid w:val="00834D9B"/>
    <w:rsid w:val="00853EF3"/>
    <w:rsid w:val="00861625"/>
    <w:rsid w:val="008617B5"/>
    <w:rsid w:val="00863C18"/>
    <w:rsid w:val="00863F7B"/>
    <w:rsid w:val="0087027E"/>
    <w:rsid w:val="00870828"/>
    <w:rsid w:val="00876039"/>
    <w:rsid w:val="0088080B"/>
    <w:rsid w:val="0089002E"/>
    <w:rsid w:val="00890F14"/>
    <w:rsid w:val="00893BC5"/>
    <w:rsid w:val="0089550D"/>
    <w:rsid w:val="00896566"/>
    <w:rsid w:val="008B2ECC"/>
    <w:rsid w:val="008C1620"/>
    <w:rsid w:val="008C2422"/>
    <w:rsid w:val="008C2B83"/>
    <w:rsid w:val="008C41EA"/>
    <w:rsid w:val="008C5930"/>
    <w:rsid w:val="008C5BB4"/>
    <w:rsid w:val="008C778F"/>
    <w:rsid w:val="008D03D6"/>
    <w:rsid w:val="008D1020"/>
    <w:rsid w:val="008D20CA"/>
    <w:rsid w:val="008D35FB"/>
    <w:rsid w:val="008D662D"/>
    <w:rsid w:val="008E0D3D"/>
    <w:rsid w:val="008E6CF3"/>
    <w:rsid w:val="008E750B"/>
    <w:rsid w:val="008E7E3F"/>
    <w:rsid w:val="008F202C"/>
    <w:rsid w:val="008F2421"/>
    <w:rsid w:val="008F52A0"/>
    <w:rsid w:val="008F5B43"/>
    <w:rsid w:val="008F5FDB"/>
    <w:rsid w:val="008F6035"/>
    <w:rsid w:val="008F71DF"/>
    <w:rsid w:val="00902E68"/>
    <w:rsid w:val="009058D2"/>
    <w:rsid w:val="0090626E"/>
    <w:rsid w:val="0091186F"/>
    <w:rsid w:val="00912BC6"/>
    <w:rsid w:val="00920934"/>
    <w:rsid w:val="0092127C"/>
    <w:rsid w:val="00924D0B"/>
    <w:rsid w:val="009254B7"/>
    <w:rsid w:val="0093008A"/>
    <w:rsid w:val="00940091"/>
    <w:rsid w:val="009418FA"/>
    <w:rsid w:val="00941FFF"/>
    <w:rsid w:val="0094320D"/>
    <w:rsid w:val="00950423"/>
    <w:rsid w:val="00952AAD"/>
    <w:rsid w:val="0095466F"/>
    <w:rsid w:val="00955691"/>
    <w:rsid w:val="00961157"/>
    <w:rsid w:val="00976E46"/>
    <w:rsid w:val="009777D8"/>
    <w:rsid w:val="00985C7E"/>
    <w:rsid w:val="009A36C4"/>
    <w:rsid w:val="009A46AE"/>
    <w:rsid w:val="009A70FD"/>
    <w:rsid w:val="009B2160"/>
    <w:rsid w:val="009B30AF"/>
    <w:rsid w:val="009B3FFE"/>
    <w:rsid w:val="009C0538"/>
    <w:rsid w:val="009C0C39"/>
    <w:rsid w:val="009C12B1"/>
    <w:rsid w:val="009C443A"/>
    <w:rsid w:val="009C6304"/>
    <w:rsid w:val="009D130A"/>
    <w:rsid w:val="009D1805"/>
    <w:rsid w:val="009D2245"/>
    <w:rsid w:val="009D57AC"/>
    <w:rsid w:val="009D7A33"/>
    <w:rsid w:val="00A0014B"/>
    <w:rsid w:val="00A007FE"/>
    <w:rsid w:val="00A02545"/>
    <w:rsid w:val="00A02813"/>
    <w:rsid w:val="00A06593"/>
    <w:rsid w:val="00A06D86"/>
    <w:rsid w:val="00A06D89"/>
    <w:rsid w:val="00A119AA"/>
    <w:rsid w:val="00A16458"/>
    <w:rsid w:val="00A2426C"/>
    <w:rsid w:val="00A31804"/>
    <w:rsid w:val="00A41120"/>
    <w:rsid w:val="00A42C17"/>
    <w:rsid w:val="00A439EE"/>
    <w:rsid w:val="00A4427F"/>
    <w:rsid w:val="00A45A89"/>
    <w:rsid w:val="00A47F12"/>
    <w:rsid w:val="00A55ABC"/>
    <w:rsid w:val="00A55FFD"/>
    <w:rsid w:val="00A66067"/>
    <w:rsid w:val="00A66DE2"/>
    <w:rsid w:val="00A70227"/>
    <w:rsid w:val="00A7128D"/>
    <w:rsid w:val="00A826E2"/>
    <w:rsid w:val="00A8551F"/>
    <w:rsid w:val="00A879DE"/>
    <w:rsid w:val="00A95E26"/>
    <w:rsid w:val="00AA3772"/>
    <w:rsid w:val="00AB106E"/>
    <w:rsid w:val="00AB2224"/>
    <w:rsid w:val="00AB4C08"/>
    <w:rsid w:val="00AC57BB"/>
    <w:rsid w:val="00AC60FE"/>
    <w:rsid w:val="00AC77AD"/>
    <w:rsid w:val="00AD3214"/>
    <w:rsid w:val="00AD44AC"/>
    <w:rsid w:val="00AD7DFB"/>
    <w:rsid w:val="00AE05D3"/>
    <w:rsid w:val="00AE6D60"/>
    <w:rsid w:val="00AF2428"/>
    <w:rsid w:val="00AF26BD"/>
    <w:rsid w:val="00B02490"/>
    <w:rsid w:val="00B053AE"/>
    <w:rsid w:val="00B058CA"/>
    <w:rsid w:val="00B11B9A"/>
    <w:rsid w:val="00B148DD"/>
    <w:rsid w:val="00B1740C"/>
    <w:rsid w:val="00B20612"/>
    <w:rsid w:val="00B26D5A"/>
    <w:rsid w:val="00B31CC4"/>
    <w:rsid w:val="00B34116"/>
    <w:rsid w:val="00B34538"/>
    <w:rsid w:val="00B40AFF"/>
    <w:rsid w:val="00B438F0"/>
    <w:rsid w:val="00B567F6"/>
    <w:rsid w:val="00B632DD"/>
    <w:rsid w:val="00B63BD7"/>
    <w:rsid w:val="00B63DED"/>
    <w:rsid w:val="00B72599"/>
    <w:rsid w:val="00B72A0C"/>
    <w:rsid w:val="00B74074"/>
    <w:rsid w:val="00B85661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2990"/>
    <w:rsid w:val="00BC56D6"/>
    <w:rsid w:val="00BC5F78"/>
    <w:rsid w:val="00BE3A63"/>
    <w:rsid w:val="00BE64DC"/>
    <w:rsid w:val="00BF05ED"/>
    <w:rsid w:val="00BF1775"/>
    <w:rsid w:val="00BF201D"/>
    <w:rsid w:val="00BF3C41"/>
    <w:rsid w:val="00BF6A5F"/>
    <w:rsid w:val="00C0149F"/>
    <w:rsid w:val="00C0490B"/>
    <w:rsid w:val="00C06FBA"/>
    <w:rsid w:val="00C07904"/>
    <w:rsid w:val="00C11320"/>
    <w:rsid w:val="00C14C80"/>
    <w:rsid w:val="00C23387"/>
    <w:rsid w:val="00C30EED"/>
    <w:rsid w:val="00C32C5E"/>
    <w:rsid w:val="00C355A5"/>
    <w:rsid w:val="00C408A8"/>
    <w:rsid w:val="00C43B64"/>
    <w:rsid w:val="00C53F37"/>
    <w:rsid w:val="00C54B5D"/>
    <w:rsid w:val="00C54E62"/>
    <w:rsid w:val="00C55794"/>
    <w:rsid w:val="00C55FBE"/>
    <w:rsid w:val="00C600A6"/>
    <w:rsid w:val="00C62A0F"/>
    <w:rsid w:val="00C70225"/>
    <w:rsid w:val="00C70DFA"/>
    <w:rsid w:val="00C818AB"/>
    <w:rsid w:val="00C82862"/>
    <w:rsid w:val="00C84E4D"/>
    <w:rsid w:val="00C86A92"/>
    <w:rsid w:val="00C95C26"/>
    <w:rsid w:val="00CA0919"/>
    <w:rsid w:val="00CA0C3C"/>
    <w:rsid w:val="00CA42E9"/>
    <w:rsid w:val="00CB27FE"/>
    <w:rsid w:val="00CB3AC3"/>
    <w:rsid w:val="00CB3C22"/>
    <w:rsid w:val="00CB6197"/>
    <w:rsid w:val="00CC0DBC"/>
    <w:rsid w:val="00CC2906"/>
    <w:rsid w:val="00CC3158"/>
    <w:rsid w:val="00CD5181"/>
    <w:rsid w:val="00CD7485"/>
    <w:rsid w:val="00CE7987"/>
    <w:rsid w:val="00CF49A8"/>
    <w:rsid w:val="00D02D55"/>
    <w:rsid w:val="00D15E52"/>
    <w:rsid w:val="00D22895"/>
    <w:rsid w:val="00D26268"/>
    <w:rsid w:val="00D30AFE"/>
    <w:rsid w:val="00D43174"/>
    <w:rsid w:val="00D4354E"/>
    <w:rsid w:val="00D43F69"/>
    <w:rsid w:val="00D50831"/>
    <w:rsid w:val="00D51628"/>
    <w:rsid w:val="00D54A2B"/>
    <w:rsid w:val="00D55609"/>
    <w:rsid w:val="00D67008"/>
    <w:rsid w:val="00D67C0E"/>
    <w:rsid w:val="00D73957"/>
    <w:rsid w:val="00D75430"/>
    <w:rsid w:val="00D75B0C"/>
    <w:rsid w:val="00D76ECC"/>
    <w:rsid w:val="00D8016A"/>
    <w:rsid w:val="00D81198"/>
    <w:rsid w:val="00D829DE"/>
    <w:rsid w:val="00D910AA"/>
    <w:rsid w:val="00D96894"/>
    <w:rsid w:val="00D97B66"/>
    <w:rsid w:val="00DA2103"/>
    <w:rsid w:val="00DA5E23"/>
    <w:rsid w:val="00DB3BDD"/>
    <w:rsid w:val="00DC1E3A"/>
    <w:rsid w:val="00DC28E6"/>
    <w:rsid w:val="00DD46F3"/>
    <w:rsid w:val="00DD5F47"/>
    <w:rsid w:val="00DD7A43"/>
    <w:rsid w:val="00DD7BB2"/>
    <w:rsid w:val="00DE1B8E"/>
    <w:rsid w:val="00DE23B0"/>
    <w:rsid w:val="00DE5D78"/>
    <w:rsid w:val="00DF00FA"/>
    <w:rsid w:val="00DF01D4"/>
    <w:rsid w:val="00DF3510"/>
    <w:rsid w:val="00DF57D8"/>
    <w:rsid w:val="00DF649C"/>
    <w:rsid w:val="00E16B1F"/>
    <w:rsid w:val="00E24C6A"/>
    <w:rsid w:val="00E25811"/>
    <w:rsid w:val="00E2647B"/>
    <w:rsid w:val="00E32F85"/>
    <w:rsid w:val="00E36ECF"/>
    <w:rsid w:val="00E36FD8"/>
    <w:rsid w:val="00E37380"/>
    <w:rsid w:val="00E37C86"/>
    <w:rsid w:val="00E40540"/>
    <w:rsid w:val="00E40678"/>
    <w:rsid w:val="00E42EDA"/>
    <w:rsid w:val="00E45B95"/>
    <w:rsid w:val="00E465C4"/>
    <w:rsid w:val="00E62EBD"/>
    <w:rsid w:val="00E63F64"/>
    <w:rsid w:val="00E74623"/>
    <w:rsid w:val="00E8309A"/>
    <w:rsid w:val="00E83631"/>
    <w:rsid w:val="00E86D42"/>
    <w:rsid w:val="00E91AAB"/>
    <w:rsid w:val="00E91E18"/>
    <w:rsid w:val="00E978B4"/>
    <w:rsid w:val="00E97E1E"/>
    <w:rsid w:val="00EA1019"/>
    <w:rsid w:val="00EA2D98"/>
    <w:rsid w:val="00EA3B29"/>
    <w:rsid w:val="00EB3AA6"/>
    <w:rsid w:val="00EB5C51"/>
    <w:rsid w:val="00EB7421"/>
    <w:rsid w:val="00EC5A4D"/>
    <w:rsid w:val="00ED0C78"/>
    <w:rsid w:val="00ED0DEA"/>
    <w:rsid w:val="00ED2528"/>
    <w:rsid w:val="00ED58F7"/>
    <w:rsid w:val="00ED73C4"/>
    <w:rsid w:val="00EE613C"/>
    <w:rsid w:val="00EF0A52"/>
    <w:rsid w:val="00EF12B2"/>
    <w:rsid w:val="00EF37A5"/>
    <w:rsid w:val="00F00543"/>
    <w:rsid w:val="00F017AA"/>
    <w:rsid w:val="00F0296C"/>
    <w:rsid w:val="00F0422E"/>
    <w:rsid w:val="00F06218"/>
    <w:rsid w:val="00F10567"/>
    <w:rsid w:val="00F11AB3"/>
    <w:rsid w:val="00F13E98"/>
    <w:rsid w:val="00F20B48"/>
    <w:rsid w:val="00F22DF2"/>
    <w:rsid w:val="00F313AD"/>
    <w:rsid w:val="00F31CE5"/>
    <w:rsid w:val="00F35DE2"/>
    <w:rsid w:val="00F40364"/>
    <w:rsid w:val="00F44ED6"/>
    <w:rsid w:val="00F45A61"/>
    <w:rsid w:val="00F46918"/>
    <w:rsid w:val="00F46DDE"/>
    <w:rsid w:val="00F51CDC"/>
    <w:rsid w:val="00F55AB4"/>
    <w:rsid w:val="00F6159F"/>
    <w:rsid w:val="00F6619D"/>
    <w:rsid w:val="00F7033C"/>
    <w:rsid w:val="00F74ECB"/>
    <w:rsid w:val="00F90F12"/>
    <w:rsid w:val="00F931F2"/>
    <w:rsid w:val="00F933A8"/>
    <w:rsid w:val="00F9510F"/>
    <w:rsid w:val="00F976AD"/>
    <w:rsid w:val="00FA5B47"/>
    <w:rsid w:val="00FA60B6"/>
    <w:rsid w:val="00FB121B"/>
    <w:rsid w:val="00FB1CD9"/>
    <w:rsid w:val="00FC6423"/>
    <w:rsid w:val="00FD014C"/>
    <w:rsid w:val="00FD0710"/>
    <w:rsid w:val="00FD3829"/>
    <w:rsid w:val="00FD4AD3"/>
    <w:rsid w:val="00FD52C2"/>
    <w:rsid w:val="00FD6F08"/>
    <w:rsid w:val="00FE038F"/>
    <w:rsid w:val="00FE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2B8E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2F2B8E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2F2B8E"/>
    <w:pPr>
      <w:keepNext/>
      <w:keepLines/>
      <w:numPr>
        <w:numId w:val="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2F2B8E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2B8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2B8E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2F2B8E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2F2B8E"/>
  </w:style>
  <w:style w:type="paragraph" w:styleId="a3">
    <w:name w:val="header"/>
    <w:basedOn w:val="a"/>
    <w:link w:val="a4"/>
    <w:uiPriority w:val="99"/>
    <w:unhideWhenUsed/>
    <w:rsid w:val="002F2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2F2B8E"/>
  </w:style>
  <w:style w:type="paragraph" w:styleId="a5">
    <w:name w:val="footer"/>
    <w:basedOn w:val="a"/>
    <w:link w:val="a6"/>
    <w:uiPriority w:val="99"/>
    <w:unhideWhenUsed/>
    <w:rsid w:val="002F2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2F2B8E"/>
  </w:style>
  <w:style w:type="paragraph" w:styleId="a7">
    <w:name w:val="Balloon Text"/>
    <w:basedOn w:val="a"/>
    <w:link w:val="a8"/>
    <w:uiPriority w:val="99"/>
    <w:semiHidden/>
    <w:unhideWhenUsed/>
    <w:rsid w:val="002F2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2F2B8E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2F2B8E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2F2B8E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2F2B8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2F2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2F2B8E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2F2B8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2F2B8E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2F2B8E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2F2B8E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2F2B8E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2F2B8E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2F2B8E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2F2B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locked/>
    <w:rsid w:val="002F2B8E"/>
  </w:style>
  <w:style w:type="table" w:customStyle="1" w:styleId="TableGrid1">
    <w:name w:val="Table Grid1"/>
    <w:basedOn w:val="a1"/>
    <w:next w:val="af"/>
    <w:uiPriority w:val="59"/>
    <w:rsid w:val="002F2B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2F2B8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2F2B8E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2B8E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2F2B8E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2F2B8E"/>
    <w:pPr>
      <w:keepNext/>
      <w:keepLines/>
      <w:numPr>
        <w:numId w:val="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2F2B8E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2B8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2B8E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2F2B8E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2F2B8E"/>
  </w:style>
  <w:style w:type="paragraph" w:styleId="a3">
    <w:name w:val="header"/>
    <w:basedOn w:val="a"/>
    <w:link w:val="a4"/>
    <w:uiPriority w:val="99"/>
    <w:unhideWhenUsed/>
    <w:rsid w:val="002F2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2F2B8E"/>
  </w:style>
  <w:style w:type="paragraph" w:styleId="a5">
    <w:name w:val="footer"/>
    <w:basedOn w:val="a"/>
    <w:link w:val="a6"/>
    <w:uiPriority w:val="99"/>
    <w:unhideWhenUsed/>
    <w:rsid w:val="002F2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2F2B8E"/>
  </w:style>
  <w:style w:type="paragraph" w:styleId="a7">
    <w:name w:val="Balloon Text"/>
    <w:basedOn w:val="a"/>
    <w:link w:val="a8"/>
    <w:uiPriority w:val="99"/>
    <w:semiHidden/>
    <w:unhideWhenUsed/>
    <w:rsid w:val="002F2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2F2B8E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2F2B8E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2F2B8E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2F2B8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2F2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2F2B8E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2F2B8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2F2B8E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2F2B8E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2F2B8E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2F2B8E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2F2B8E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2F2B8E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2F2B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locked/>
    <w:rsid w:val="002F2B8E"/>
  </w:style>
  <w:style w:type="table" w:customStyle="1" w:styleId="TableGrid1">
    <w:name w:val="Table Grid1"/>
    <w:basedOn w:val="a1"/>
    <w:next w:val="af"/>
    <w:uiPriority w:val="59"/>
    <w:rsid w:val="002F2B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2F2B8E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2F2B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udge.softuni.bg/Contests/1449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2247/js-fundamentals-january-201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8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9.png"/><Relationship Id="rId12" Type="http://schemas.openxmlformats.org/officeDocument/2006/relationships/image" Target="media/image3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7.png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92C051-349C-4A42-A760-4F49C63B6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95</TotalTime>
  <Pages>10</Pages>
  <Words>770</Words>
  <Characters>4389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Functions and Logic Flow Lab</vt:lpstr>
      <vt:lpstr>Functions and Logic Flow Lab</vt:lpstr>
    </vt:vector>
  </TitlesOfParts>
  <Manager>Svetlin Nakov</Manager>
  <Company>Software University (SoftUni)</Company>
  <LinksUpToDate>false</LinksUpToDate>
  <CharactersWithSpaces>5149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Functions and Logic Flow Lab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Tanya Staneva</cp:lastModifiedBy>
  <cp:revision>6</cp:revision>
  <cp:lastPrinted>2015-10-26T22:35:00Z</cp:lastPrinted>
  <dcterms:created xsi:type="dcterms:W3CDTF">2019-01-10T11:32:00Z</dcterms:created>
  <dcterms:modified xsi:type="dcterms:W3CDTF">2019-01-15T12:11:00Z</dcterms:modified>
  <cp:category>programming, education, software engineering, software development</cp:category>
</cp:coreProperties>
</file>